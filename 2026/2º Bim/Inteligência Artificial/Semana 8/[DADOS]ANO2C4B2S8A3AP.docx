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31A4042E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F66F1F">
        <w:rPr>
          <w:rFonts w:ascii="Poppins" w:hAnsi="Poppins" w:cs="Poppins"/>
          <w:bCs/>
          <w:szCs w:val="32"/>
        </w:rPr>
        <w:t>a</w:t>
      </w:r>
      <w:r w:rsidR="00F66F1F" w:rsidRPr="00454835">
        <w:rPr>
          <w:rFonts w:ascii="Poppins" w:hAnsi="Poppins" w:cs="Poppins"/>
          <w:bCs/>
          <w:szCs w:val="32"/>
        </w:rPr>
        <w:t xml:space="preserve">tividade </w:t>
      </w:r>
      <w:r w:rsidR="00F66F1F">
        <w:rPr>
          <w:rFonts w:ascii="Poppins" w:hAnsi="Poppins" w:cs="Poppins"/>
          <w:bCs/>
          <w:szCs w:val="32"/>
        </w:rPr>
        <w:t>p</w:t>
      </w:r>
      <w:r w:rsidR="00F66F1F"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6B1DA9D3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eastAsia="Poppins" w:hAnsi="Poppins"/>
          <w:b/>
          <w:sz w:val="32"/>
        </w:rPr>
        <w:t xml:space="preserve">Título da atividade: </w:t>
      </w:r>
      <w:r w:rsidR="00752201" w:rsidRPr="00752201">
        <w:rPr>
          <w:rFonts w:ascii="Poppins" w:eastAsia="Poppins" w:hAnsi="Poppins"/>
          <w:b/>
          <w:sz w:val="32"/>
        </w:rPr>
        <w:t>Treinamento de uma </w:t>
      </w:r>
      <w:r w:rsidR="00F66F1F">
        <w:rPr>
          <w:rFonts w:ascii="Poppins" w:eastAsia="Poppins" w:hAnsi="Poppins"/>
          <w:b/>
          <w:sz w:val="32"/>
        </w:rPr>
        <w:t>r</w:t>
      </w:r>
      <w:r w:rsidR="00F66F1F" w:rsidRPr="00752201">
        <w:rPr>
          <w:rFonts w:ascii="Poppins" w:eastAsia="Poppins" w:hAnsi="Poppins"/>
          <w:b/>
          <w:sz w:val="32"/>
        </w:rPr>
        <w:t xml:space="preserve">ede </w:t>
      </w:r>
      <w:r w:rsidR="00F66F1F">
        <w:rPr>
          <w:rFonts w:ascii="Poppins" w:eastAsia="Poppins" w:hAnsi="Poppins"/>
          <w:b/>
          <w:sz w:val="32"/>
        </w:rPr>
        <w:t>n</w:t>
      </w:r>
      <w:r w:rsidR="00F66F1F" w:rsidRPr="00752201">
        <w:rPr>
          <w:rFonts w:ascii="Poppins" w:eastAsia="Poppins" w:hAnsi="Poppins"/>
          <w:b/>
          <w:sz w:val="32"/>
        </w:rPr>
        <w:t xml:space="preserve">eural </w:t>
      </w:r>
      <w:r w:rsidR="00752201" w:rsidRPr="00752201">
        <w:rPr>
          <w:rFonts w:ascii="Poppins" w:eastAsia="Poppins" w:hAnsi="Poppins"/>
          <w:b/>
          <w:sz w:val="32"/>
        </w:rPr>
        <w:t>com regularização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CBC311" w14:textId="1186E4FD" w:rsidR="00E227A8" w:rsidRPr="0083474B" w:rsidRDefault="00E1700E" w:rsidP="007B6ABF">
      <w:pPr>
        <w:rPr>
          <w:rFonts w:ascii="Poppins Light" w:hAnsi="Poppins Light" w:cs="Poppins Light"/>
          <w:noProof/>
        </w:rPr>
      </w:pPr>
      <w:r>
        <w:rPr>
          <w:rFonts w:ascii="Poppins Light" w:eastAsia="Poppins Light" w:hAnsi="Poppins Light"/>
        </w:rPr>
        <w:t xml:space="preserve">Praticar exercícios para desenvolver o conhecimento sobre </w:t>
      </w:r>
      <w:proofErr w:type="spellStart"/>
      <w:r w:rsidRPr="0039010A">
        <w:rPr>
          <w:rFonts w:ascii="Poppins Light" w:eastAsia="Poppins Light" w:hAnsi="Poppins Light"/>
          <w:i/>
          <w:iCs/>
        </w:rPr>
        <w:t>overfitting</w:t>
      </w:r>
      <w:proofErr w:type="spellEnd"/>
      <w:r>
        <w:rPr>
          <w:rFonts w:ascii="Poppins Light" w:eastAsia="Poppins Light" w:hAnsi="Poppins Light"/>
        </w:rPr>
        <w:t xml:space="preserve"> e regularização</w:t>
      </w:r>
      <w:r w:rsidR="0039010A">
        <w:rPr>
          <w:rFonts w:ascii="Poppins Light" w:eastAsia="Poppins Light" w:hAnsi="Poppins Light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6C08F9A9" w:rsidR="00E227A8" w:rsidRPr="00814E58" w:rsidRDefault="46D1EED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5C6F24EB">
        <w:rPr>
          <w:rFonts w:ascii="Poppins" w:hAnsi="Poppins" w:cs="Poppins"/>
          <w:b/>
          <w:bCs/>
          <w:noProof/>
          <w:sz w:val="32"/>
          <w:szCs w:val="32"/>
        </w:rPr>
        <w:t xml:space="preserve">Passo a </w:t>
      </w:r>
      <w:r w:rsidR="00156F1F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Pr="5C6F24EB">
        <w:rPr>
          <w:rFonts w:ascii="Poppins" w:hAnsi="Poppins" w:cs="Poppins"/>
          <w:b/>
          <w:bCs/>
          <w:noProof/>
          <w:sz w:val="32"/>
          <w:szCs w:val="32"/>
        </w:rPr>
        <w:t>asso</w:t>
      </w:r>
    </w:p>
    <w:p w14:paraId="563D0231" w14:textId="2F5ECBE5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Passo 1: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r</w:t>
      </w:r>
      <w:r w:rsidR="00F66F1F"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elembre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o </w:t>
      </w:r>
      <w:r w:rsidRPr="002518C3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dataset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e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 xml:space="preserve">os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>atributos utilizados na</w:t>
      </w:r>
      <w:r w:rsidR="0039010A">
        <w:rPr>
          <w:rFonts w:ascii="Poppins Light" w:eastAsia="Poppins Light" w:hAnsi="Poppins Light" w:cs="Poppins Light"/>
          <w:noProof/>
          <w:color w:val="000000" w:themeColor="text1"/>
        </w:rPr>
        <w:t>s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atividade</w:t>
      </w:r>
      <w:r w:rsidR="0039010A">
        <w:rPr>
          <w:rFonts w:ascii="Poppins Light" w:eastAsia="Poppins Light" w:hAnsi="Poppins Light" w:cs="Poppins Light"/>
          <w:noProof/>
          <w:color w:val="000000" w:themeColor="text1"/>
        </w:rPr>
        <w:t>s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39010A">
        <w:rPr>
          <w:rFonts w:ascii="Poppins Light" w:eastAsia="Poppins Light" w:hAnsi="Poppins Light" w:cs="Poppins Light"/>
          <w:noProof/>
          <w:color w:val="000000" w:themeColor="text1"/>
        </w:rPr>
        <w:t>das aulas 1 e 2.</w:t>
      </w:r>
    </w:p>
    <w:p w14:paraId="4D8FF3A4" w14:textId="0CE027EF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115E167C" w14:textId="62C0E1A3" w:rsidR="287D9F2C" w:rsidRPr="006B7211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0084267A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Dataset</w:t>
      </w:r>
      <w:r w:rsidRPr="006B7211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p</w:t>
      </w:r>
      <w:r w:rsidRPr="006B7211">
        <w:rPr>
          <w:rFonts w:ascii="Poppins Light" w:eastAsia="Poppins Light" w:hAnsi="Poppins Light" w:cs="Poppins Light"/>
          <w:noProof/>
          <w:color w:val="000000" w:themeColor="text1"/>
        </w:rPr>
        <w:t xml:space="preserve">enguins </w:t>
      </w:r>
    </w:p>
    <w:p w14:paraId="30C2AB3B" w14:textId="3D10EF96" w:rsidR="00DB67DC" w:rsidRDefault="252AFF8E" w:rsidP="7DCCA9F7">
      <w:r w:rsidRPr="252AFF8E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3926BEF8" w14:textId="58B93482" w:rsidR="287D9F2C" w:rsidRDefault="00DB67DC" w:rsidP="00D11142">
      <w:r>
        <w:rPr>
          <w:noProof/>
        </w:rPr>
        <w:drawing>
          <wp:inline distT="0" distB="0" distL="0" distR="0" wp14:anchorId="62054782" wp14:editId="30E23EE8">
            <wp:extent cx="5410200" cy="3227371"/>
            <wp:effectExtent l="0" t="0" r="0" b="0"/>
            <wp:docPr id="680982322" name="Imagem 1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2322" name="Imagem 1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58" cy="324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6422" w:rsidRPr="00AB6422">
        <w:rPr>
          <w:rFonts w:ascii="Poppins Light" w:hAnsi="Poppins Light" w:cs="Poppins Light"/>
          <w:sz w:val="20"/>
          <w:szCs w:val="20"/>
        </w:rPr>
        <w:t>Reprodução - ALISSON HORST, 2020. Disponível em: https://allisonhorst.github.io/palmerpenguins/. Acesso em: 25 nov. 2024.</w:t>
      </w:r>
    </w:p>
    <w:p w14:paraId="46997EC1" w14:textId="2998D1AD" w:rsidR="287D9F2C" w:rsidRPr="00AB6422" w:rsidRDefault="7DCCA9F7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7DCCA9F7">
        <w:rPr>
          <w:rFonts w:ascii="Poppins Light" w:eastAsia="Poppins Light" w:hAnsi="Poppins Light" w:cs="Poppins Light"/>
          <w:noProof/>
          <w:color w:val="000000" w:themeColor="text1"/>
        </w:rPr>
        <w:lastRenderedPageBreak/>
        <w:t xml:space="preserve"> </w:t>
      </w:r>
    </w:p>
    <w:p w14:paraId="4956B324" w14:textId="1C9D1511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species: espécie de pinguim (Chinstrap, Adélie ou Gentoo)  </w:t>
      </w:r>
      <w:r>
        <w:br/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culmen_length_mm: comprimento do bico </w:t>
      </w:r>
      <w:r w:rsidR="00156F1F">
        <w:rPr>
          <w:rFonts w:ascii="Poppins Light" w:eastAsia="Poppins Light" w:hAnsi="Poppins Light" w:cs="Poppins Light"/>
          <w:noProof/>
          <w:color w:val="000000" w:themeColor="text1"/>
        </w:rPr>
        <w:t>–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bill</w:t>
      </w:r>
      <w:r w:rsidR="00156F1F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(mm)  </w:t>
      </w:r>
      <w:r>
        <w:br/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culmen_depth_mm: profundidade do bico - bill (mm)  </w:t>
      </w:r>
      <w:r>
        <w:br/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flipper_length_mm: comprimento da nadadeira (mm)  </w:t>
      </w:r>
      <w:r>
        <w:br/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body_mass_g: massa corporal (g)  </w:t>
      </w:r>
      <w:r>
        <w:br/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7530648F" w14:textId="73FF6830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</w:p>
    <w:p w14:paraId="1839E037" w14:textId="4DFCF70C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Passo 2: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f</w:t>
      </w:r>
      <w:r w:rsidR="00F66F1F"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aça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>a cópia do Notebook</w:t>
      </w:r>
      <w:r w:rsidR="007C4160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7C4160" w:rsidRPr="007C4160">
        <w:rPr>
          <w:rFonts w:ascii="Poppins Light" w:eastAsia="Poppins Light" w:hAnsi="Poppins Light" w:cs="Poppins Light"/>
          <w:noProof/>
          <w:color w:val="000000" w:themeColor="text1"/>
        </w:rPr>
        <w:t>[DADOS]ANO2C4B2S8A3.ipynb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44FE1492" w14:textId="628538E3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Passo 3: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f</w:t>
      </w:r>
      <w:r w:rsidR="00F66F1F"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aça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>as alterações para aplicar as técnicas de regularização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76356CB9" w14:textId="7125F06A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Passo 4: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="00F66F1F"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xecute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>o Notebook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.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 </w:t>
      </w:r>
    </w:p>
    <w:p w14:paraId="2C2C96DB" w14:textId="5784FDE1" w:rsidR="287D9F2C" w:rsidRPr="00AB6422" w:rsidRDefault="287D9F2C" w:rsidP="5C6F24EB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Passo 5: 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="00F66F1F"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nalise 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>os resultados</w:t>
      </w:r>
      <w:r w:rsidR="007C4160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4B86428B" w14:textId="07B63EEE" w:rsidR="5C6F24EB" w:rsidRDefault="5C6F24EB" w:rsidP="5C6F24EB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6A27C73" w14:textId="660ADAB1" w:rsidR="5C6F24EB" w:rsidRDefault="5C6F24EB" w:rsidP="5C6F24EB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1649CA8A" w:rsidR="00E227A8" w:rsidRPr="00814E58" w:rsidRDefault="46D1EED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5C6F24EB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4C4CFA37" w14:textId="56DF4FF8" w:rsidR="00E227A8" w:rsidRPr="00814E58" w:rsidRDefault="73051F72" w:rsidP="00A269C2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Explique e detalhe se a rede apresenta </w:t>
      </w:r>
      <w:r w:rsidRPr="007C4160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overfitting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e os possíveis motivos de</w:t>
      </w:r>
      <w:r w:rsidR="00156F1F">
        <w:rPr>
          <w:rFonts w:ascii="Poppins Light" w:eastAsia="Poppins Light" w:hAnsi="Poppins Light" w:cs="Poppins Light"/>
          <w:noProof/>
          <w:color w:val="000000" w:themeColor="text1"/>
        </w:rPr>
        <w:t xml:space="preserve"> e</w:t>
      </w:r>
      <w:r w:rsidR="00F66F1F">
        <w:rPr>
          <w:rFonts w:ascii="Poppins Light" w:eastAsia="Poppins Light" w:hAnsi="Poppins Light" w:cs="Poppins Light"/>
          <w:noProof/>
          <w:color w:val="000000" w:themeColor="text1"/>
        </w:rPr>
        <w:t>le</w:t>
      </w:r>
      <w:r w:rsidRPr="5C6F24EB">
        <w:rPr>
          <w:rFonts w:ascii="Poppins Light" w:eastAsia="Poppins Light" w:hAnsi="Poppins Light" w:cs="Poppins Light"/>
          <w:noProof/>
          <w:color w:val="000000" w:themeColor="text1"/>
        </w:rPr>
        <w:t xml:space="preserve"> acontecer.</w:t>
      </w:r>
    </w:p>
    <w:p w14:paraId="0FAB7145" w14:textId="75D59C95" w:rsidR="00E227A8" w:rsidRPr="00814E58" w:rsidRDefault="00E227A8" w:rsidP="00585F34">
      <w:pPr>
        <w:ind w:left="357"/>
        <w:jc w:val="both"/>
        <w:rPr>
          <w:rFonts w:ascii="Poppins Light" w:hAnsi="Poppins Light" w:cs="Poppins Light"/>
          <w:noProof/>
        </w:rPr>
      </w:pPr>
    </w:p>
    <w:sectPr w:rsidR="00E227A8" w:rsidRPr="00814E58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4967" w14:textId="77777777" w:rsidR="005F73AC" w:rsidRDefault="005F73AC">
      <w:r>
        <w:separator/>
      </w:r>
    </w:p>
  </w:endnote>
  <w:endnote w:type="continuationSeparator" w:id="0">
    <w:p w14:paraId="71C0B728" w14:textId="77777777" w:rsidR="005F73AC" w:rsidRDefault="005F73AC">
      <w:r>
        <w:continuationSeparator/>
      </w:r>
    </w:p>
  </w:endnote>
  <w:endnote w:type="continuationNotice" w:id="1">
    <w:p w14:paraId="6095F0D7" w14:textId="77777777" w:rsidR="005F73AC" w:rsidRDefault="005F73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Mangal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altName w:val="Mangal"/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165C" w14:textId="4FCE1AAD" w:rsidR="0039010A" w:rsidRPr="00814E58" w:rsidRDefault="0084267A" w:rsidP="0039010A">
    <w:pPr>
      <w:pStyle w:val="Rodap"/>
      <w:jc w:val="center"/>
      <w:rPr>
        <w:rFonts w:ascii="Poppins" w:hAnsi="Poppins" w:cs="Poppins"/>
        <w:sz w:val="20"/>
        <w:szCs w:val="20"/>
      </w:rPr>
    </w:pPr>
    <w:r>
      <w:rPr>
        <w:rFonts w:ascii="Poppins" w:hAnsi="Poppins" w:cs="Poppins"/>
        <w:sz w:val="20"/>
        <w:szCs w:val="20"/>
      </w:rPr>
      <w:t>[</w:t>
    </w:r>
    <w:r w:rsidR="0039010A">
      <w:rPr>
        <w:rFonts w:ascii="Poppins" w:hAnsi="Poppins" w:cs="Poppins"/>
        <w:sz w:val="20"/>
        <w:szCs w:val="20"/>
      </w:rPr>
      <w:t>DADOS</w:t>
    </w:r>
    <w:r>
      <w:rPr>
        <w:rFonts w:ascii="Poppins" w:hAnsi="Poppins" w:cs="Poppins"/>
        <w:sz w:val="20"/>
        <w:szCs w:val="20"/>
      </w:rPr>
      <w:t>]</w:t>
    </w:r>
    <w:r w:rsidR="0039010A" w:rsidRPr="00814E58">
      <w:rPr>
        <w:rFonts w:ascii="Poppins" w:hAnsi="Poppins" w:cs="Poppins"/>
        <w:sz w:val="20"/>
        <w:szCs w:val="20"/>
      </w:rPr>
      <w:tab/>
    </w:r>
    <w:proofErr w:type="gramStart"/>
    <w:r w:rsidR="0039010A">
      <w:rPr>
        <w:rFonts w:ascii="Poppins" w:hAnsi="Poppins" w:cs="Poppins"/>
        <w:sz w:val="20"/>
        <w:szCs w:val="20"/>
      </w:rPr>
      <w:t xml:space="preserve">   </w:t>
    </w:r>
    <w:r>
      <w:rPr>
        <w:rFonts w:ascii="Poppins" w:hAnsi="Poppins" w:cs="Poppins"/>
        <w:sz w:val="20"/>
        <w:szCs w:val="20"/>
      </w:rPr>
      <w:t>[</w:t>
    </w:r>
    <w:proofErr w:type="gramEnd"/>
    <w:r w:rsidR="0039010A">
      <w:rPr>
        <w:rFonts w:ascii="Poppins" w:hAnsi="Poppins" w:cs="Poppins"/>
        <w:sz w:val="20"/>
        <w:szCs w:val="20"/>
      </w:rPr>
      <w:t>U1</w:t>
    </w:r>
    <w:r>
      <w:rPr>
        <w:rFonts w:ascii="Poppins" w:hAnsi="Poppins" w:cs="Poppins"/>
        <w:sz w:val="20"/>
        <w:szCs w:val="20"/>
      </w:rPr>
      <w:t>]</w:t>
    </w:r>
    <w:r w:rsidR="0039010A" w:rsidRPr="00814E58">
      <w:rPr>
        <w:rFonts w:ascii="Poppins" w:hAnsi="Poppins" w:cs="Poppins"/>
        <w:sz w:val="20"/>
        <w:szCs w:val="20"/>
      </w:rPr>
      <w:tab/>
    </w:r>
    <w:r>
      <w:rPr>
        <w:rFonts w:ascii="Poppins" w:hAnsi="Poppins" w:cs="Poppins"/>
        <w:sz w:val="20"/>
        <w:szCs w:val="20"/>
      </w:rPr>
      <w:t>[</w:t>
    </w:r>
    <w:r w:rsidR="0039010A" w:rsidRPr="00814E58">
      <w:rPr>
        <w:rFonts w:ascii="Poppins" w:hAnsi="Poppins" w:cs="Poppins"/>
        <w:sz w:val="20"/>
        <w:szCs w:val="20"/>
      </w:rPr>
      <w:t>C</w:t>
    </w:r>
    <w:r w:rsidR="0039010A">
      <w:rPr>
        <w:rFonts w:ascii="Poppins" w:hAnsi="Poppins" w:cs="Poppins"/>
        <w:sz w:val="20"/>
        <w:szCs w:val="20"/>
      </w:rPr>
      <w:t>4</w:t>
    </w:r>
    <w:r>
      <w:rPr>
        <w:rFonts w:ascii="Poppins" w:hAnsi="Poppins" w:cs="Poppins"/>
        <w:sz w:val="20"/>
        <w:szCs w:val="20"/>
      </w:rPr>
      <w:t>]</w:t>
    </w:r>
  </w:p>
  <w:p w14:paraId="05357E32" w14:textId="5895EC56" w:rsidR="5C6F24EB" w:rsidRDefault="5C6F24EB" w:rsidP="5C6F24EB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C6F24EB">
      <w:rPr>
        <w:rFonts w:ascii="Poppins" w:eastAsia="Poppins" w:hAnsi="Poppins" w:cs="Poppins"/>
        <w:color w:val="000000" w:themeColor="text1"/>
        <w:sz w:val="20"/>
        <w:szCs w:val="20"/>
      </w:rPr>
      <w:t xml:space="preserve">                                                                                                                        </w:t>
    </w:r>
  </w:p>
  <w:p w14:paraId="40A93C4F" w14:textId="7C480B0A" w:rsidR="5C6F24EB" w:rsidRDefault="5C6F24EB" w:rsidP="5C6F24EB">
    <w:pP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 w:themeColor="text1"/>
        <w:sz w:val="20"/>
        <w:szCs w:val="20"/>
      </w:rPr>
    </w:pPr>
    <w:r w:rsidRPr="5C6F24EB">
      <w:rPr>
        <w:rFonts w:ascii="Poppins" w:eastAsia="Poppins" w:hAnsi="Poppins" w:cs="Poppins"/>
        <w:color w:val="000000" w:themeColor="text1"/>
        <w:sz w:val="20"/>
        <w:szCs w:val="20"/>
      </w:rPr>
      <w:t xml:space="preserve"> </w:t>
    </w:r>
  </w:p>
  <w:p w14:paraId="48CCFD96" w14:textId="1EB0218A" w:rsidR="5C6F24EB" w:rsidRDefault="5C6F24EB" w:rsidP="5C6F24EB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BD58B" w14:textId="77777777" w:rsidR="005F73AC" w:rsidRDefault="005F73AC">
      <w:r>
        <w:separator/>
      </w:r>
    </w:p>
  </w:footnote>
  <w:footnote w:type="continuationSeparator" w:id="0">
    <w:p w14:paraId="22518FAE" w14:textId="77777777" w:rsidR="005F73AC" w:rsidRDefault="005F73AC">
      <w:r>
        <w:continuationSeparator/>
      </w:r>
    </w:p>
  </w:footnote>
  <w:footnote w:type="continuationNotice" w:id="1">
    <w:p w14:paraId="1318084B" w14:textId="77777777" w:rsidR="005F73AC" w:rsidRDefault="005F73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9216223">
    <w:abstractNumId w:val="0"/>
  </w:num>
  <w:num w:numId="2" w16cid:durableId="466629511">
    <w:abstractNumId w:val="1"/>
  </w:num>
  <w:num w:numId="3" w16cid:durableId="143350591">
    <w:abstractNumId w:val="3"/>
  </w:num>
  <w:num w:numId="4" w16cid:durableId="86449013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93C5A"/>
    <w:rsid w:val="000A21C0"/>
    <w:rsid w:val="000A4E65"/>
    <w:rsid w:val="000C6619"/>
    <w:rsid w:val="000F4B0B"/>
    <w:rsid w:val="000F7DE9"/>
    <w:rsid w:val="00124756"/>
    <w:rsid w:val="00137936"/>
    <w:rsid w:val="00156F1F"/>
    <w:rsid w:val="00160195"/>
    <w:rsid w:val="001A2D86"/>
    <w:rsid w:val="001A32C9"/>
    <w:rsid w:val="001C335A"/>
    <w:rsid w:val="001E7BC0"/>
    <w:rsid w:val="002344C7"/>
    <w:rsid w:val="002372B1"/>
    <w:rsid w:val="002518C3"/>
    <w:rsid w:val="00252F67"/>
    <w:rsid w:val="00256D8D"/>
    <w:rsid w:val="002632D3"/>
    <w:rsid w:val="00264B6B"/>
    <w:rsid w:val="002A4950"/>
    <w:rsid w:val="002B3621"/>
    <w:rsid w:val="002C6545"/>
    <w:rsid w:val="002C6EC9"/>
    <w:rsid w:val="002D1A6D"/>
    <w:rsid w:val="002D51E3"/>
    <w:rsid w:val="002E1975"/>
    <w:rsid w:val="002E6314"/>
    <w:rsid w:val="003009B4"/>
    <w:rsid w:val="003031BD"/>
    <w:rsid w:val="003365AE"/>
    <w:rsid w:val="00357753"/>
    <w:rsid w:val="00367C72"/>
    <w:rsid w:val="0039010A"/>
    <w:rsid w:val="003C032E"/>
    <w:rsid w:val="003C1458"/>
    <w:rsid w:val="003D71CA"/>
    <w:rsid w:val="00454835"/>
    <w:rsid w:val="00464B32"/>
    <w:rsid w:val="00491C71"/>
    <w:rsid w:val="004B66A3"/>
    <w:rsid w:val="004E713D"/>
    <w:rsid w:val="004F5DE9"/>
    <w:rsid w:val="00522707"/>
    <w:rsid w:val="0054587F"/>
    <w:rsid w:val="005517B2"/>
    <w:rsid w:val="0058220F"/>
    <w:rsid w:val="00585F34"/>
    <w:rsid w:val="005A5A09"/>
    <w:rsid w:val="005C2333"/>
    <w:rsid w:val="005E4165"/>
    <w:rsid w:val="005F73AC"/>
    <w:rsid w:val="005F74BB"/>
    <w:rsid w:val="0060776C"/>
    <w:rsid w:val="0063273B"/>
    <w:rsid w:val="00653C0C"/>
    <w:rsid w:val="00676B29"/>
    <w:rsid w:val="006B3AE9"/>
    <w:rsid w:val="006B7211"/>
    <w:rsid w:val="00704444"/>
    <w:rsid w:val="00720364"/>
    <w:rsid w:val="00752201"/>
    <w:rsid w:val="007671B4"/>
    <w:rsid w:val="00773A8C"/>
    <w:rsid w:val="0078262D"/>
    <w:rsid w:val="00794F82"/>
    <w:rsid w:val="007A70B2"/>
    <w:rsid w:val="007B6ABF"/>
    <w:rsid w:val="007C4160"/>
    <w:rsid w:val="007E635A"/>
    <w:rsid w:val="00814E58"/>
    <w:rsid w:val="0083474B"/>
    <w:rsid w:val="00841D59"/>
    <w:rsid w:val="0084267A"/>
    <w:rsid w:val="00851368"/>
    <w:rsid w:val="008925A9"/>
    <w:rsid w:val="00896D0F"/>
    <w:rsid w:val="008B4C24"/>
    <w:rsid w:val="008E0E20"/>
    <w:rsid w:val="008F775A"/>
    <w:rsid w:val="00903890"/>
    <w:rsid w:val="0092769D"/>
    <w:rsid w:val="00966015"/>
    <w:rsid w:val="00991005"/>
    <w:rsid w:val="009B33B6"/>
    <w:rsid w:val="00A269C2"/>
    <w:rsid w:val="00A54E55"/>
    <w:rsid w:val="00A65515"/>
    <w:rsid w:val="00AA60A0"/>
    <w:rsid w:val="00AB6422"/>
    <w:rsid w:val="00AD78A6"/>
    <w:rsid w:val="00B300F3"/>
    <w:rsid w:val="00B45591"/>
    <w:rsid w:val="00B5259C"/>
    <w:rsid w:val="00B75A2A"/>
    <w:rsid w:val="00BA6A76"/>
    <w:rsid w:val="00C1008A"/>
    <w:rsid w:val="00C12E4A"/>
    <w:rsid w:val="00C34F28"/>
    <w:rsid w:val="00C42339"/>
    <w:rsid w:val="00C4723D"/>
    <w:rsid w:val="00C6070E"/>
    <w:rsid w:val="00C62CE1"/>
    <w:rsid w:val="00C806FE"/>
    <w:rsid w:val="00CA4523"/>
    <w:rsid w:val="00CA4F8D"/>
    <w:rsid w:val="00CC2A45"/>
    <w:rsid w:val="00CF257B"/>
    <w:rsid w:val="00CF76E4"/>
    <w:rsid w:val="00D03B93"/>
    <w:rsid w:val="00D05B9C"/>
    <w:rsid w:val="00D11142"/>
    <w:rsid w:val="00D2160A"/>
    <w:rsid w:val="00D553AB"/>
    <w:rsid w:val="00D61A8F"/>
    <w:rsid w:val="00DB2ED6"/>
    <w:rsid w:val="00DB67DC"/>
    <w:rsid w:val="00DD5204"/>
    <w:rsid w:val="00DE0C0D"/>
    <w:rsid w:val="00E10D86"/>
    <w:rsid w:val="00E1700E"/>
    <w:rsid w:val="00E227A8"/>
    <w:rsid w:val="00E400A6"/>
    <w:rsid w:val="00E71901"/>
    <w:rsid w:val="00E73E76"/>
    <w:rsid w:val="00E77AF3"/>
    <w:rsid w:val="00EA3B37"/>
    <w:rsid w:val="00EF47B1"/>
    <w:rsid w:val="00EF4AFE"/>
    <w:rsid w:val="00F044D7"/>
    <w:rsid w:val="00F24BD2"/>
    <w:rsid w:val="00F472E5"/>
    <w:rsid w:val="00F51C9A"/>
    <w:rsid w:val="00F51FEF"/>
    <w:rsid w:val="00F52AA0"/>
    <w:rsid w:val="00F57059"/>
    <w:rsid w:val="00F66F1F"/>
    <w:rsid w:val="00FD7F1E"/>
    <w:rsid w:val="00FF3340"/>
    <w:rsid w:val="00FF3ECB"/>
    <w:rsid w:val="252AFF8E"/>
    <w:rsid w:val="287D9F2C"/>
    <w:rsid w:val="35E34E2B"/>
    <w:rsid w:val="46D1EEDC"/>
    <w:rsid w:val="5C6F24EB"/>
    <w:rsid w:val="6388139B"/>
    <w:rsid w:val="6AA5DC74"/>
    <w:rsid w:val="73051F72"/>
    <w:rsid w:val="7DCCA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F325A4A3-7EBF-4FFE-85AF-C0214C14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6F1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6F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9</TotalTime>
  <Pages>2</Pages>
  <Words>175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Isabel Vieira</cp:lastModifiedBy>
  <cp:revision>5</cp:revision>
  <cp:lastPrinted>2006-08-31T10:40:00Z</cp:lastPrinted>
  <dcterms:created xsi:type="dcterms:W3CDTF">2024-12-06T14:09:00Z</dcterms:created>
  <dcterms:modified xsi:type="dcterms:W3CDTF">2024-12-19T21:36:00Z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