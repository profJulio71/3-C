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79CD781A" w:rsidR="00E227A8" w:rsidRPr="00180A52" w:rsidRDefault="0060776C" w:rsidP="0060776C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r w:rsidRPr="00180A52">
        <w:rPr>
          <w:rFonts w:ascii="Poppins" w:hAnsi="Poppins" w:cs="Poppins"/>
          <w:bCs/>
          <w:szCs w:val="32"/>
        </w:rPr>
        <w:t xml:space="preserve">Roteiro de </w:t>
      </w:r>
      <w:r w:rsidR="00E227A8" w:rsidRPr="00180A52">
        <w:rPr>
          <w:rFonts w:ascii="Poppins" w:hAnsi="Poppins" w:cs="Poppins"/>
          <w:bCs/>
          <w:szCs w:val="32"/>
        </w:rPr>
        <w:t xml:space="preserve">Atividade </w:t>
      </w:r>
      <w:r w:rsidRPr="00180A52">
        <w:rPr>
          <w:rFonts w:ascii="Poppins" w:hAnsi="Poppins" w:cs="Poppins"/>
          <w:bCs/>
          <w:szCs w:val="32"/>
        </w:rPr>
        <w:t>Prática</w:t>
      </w:r>
    </w:p>
    <w:p w14:paraId="4CF5E947" w14:textId="77777777" w:rsidR="00814E58" w:rsidRPr="00180A52" w:rsidRDefault="00814E58" w:rsidP="00814E58"/>
    <w:p w14:paraId="3859BC60" w14:textId="7A01095D" w:rsidR="00E227A8" w:rsidRPr="00180A52" w:rsidRDefault="00E227A8" w:rsidP="00E227A8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180A52">
        <w:rPr>
          <w:rFonts w:ascii="Poppins Light" w:hAnsi="Poppins Light" w:cs="Poppins Light"/>
          <w:b w:val="0"/>
          <w:sz w:val="24"/>
          <w:szCs w:val="16"/>
          <w:u w:val="none"/>
        </w:rPr>
        <w:t>Nome:</w:t>
      </w:r>
      <w:r w:rsidR="00814E58" w:rsidRPr="00180A52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="004E713D" w:rsidRPr="00180A52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180A52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 w:rsidR="004E713D" w:rsidRPr="00180A52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180A52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 w:rsidR="004E713D" w:rsidRPr="00180A52"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="004E713D" w:rsidRPr="00180A52">
        <w:rPr>
          <w:rFonts w:ascii="Poppins Light" w:hAnsi="Poppins Light" w:cs="Poppins Light"/>
          <w:b w:val="0"/>
          <w:sz w:val="24"/>
          <w:szCs w:val="16"/>
        </w:rPr>
        <w:t xml:space="preserve">                            </w:t>
      </w:r>
      <w:r w:rsidRPr="00180A52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</w:p>
    <w:p w14:paraId="150B4459" w14:textId="77777777" w:rsidR="0060776C" w:rsidRPr="00180A52" w:rsidRDefault="0060776C" w:rsidP="0060776C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6C49C706" w14:textId="764693B9" w:rsidR="0060776C" w:rsidRPr="00180A52" w:rsidRDefault="7C412502" w:rsidP="00E227A8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180A52">
        <w:rPr>
          <w:rFonts w:ascii="Poppins" w:eastAsia="Poppins" w:hAnsi="Poppins"/>
          <w:b/>
          <w:bCs/>
          <w:sz w:val="32"/>
          <w:szCs w:val="32"/>
        </w:rPr>
        <w:t xml:space="preserve">Título da atividade: </w:t>
      </w:r>
      <w:r w:rsidR="003B248C" w:rsidRPr="00180A52">
        <w:rPr>
          <w:rFonts w:ascii="Poppins" w:eastAsia="Poppins" w:hAnsi="Poppins"/>
          <w:b/>
          <w:bCs/>
          <w:sz w:val="32"/>
          <w:szCs w:val="32"/>
        </w:rPr>
        <w:t>Planejar um projeto de CNN</w:t>
      </w:r>
    </w:p>
    <w:p w14:paraId="65650FF6" w14:textId="77777777" w:rsidR="0060776C" w:rsidRPr="00180A52" w:rsidRDefault="0060776C" w:rsidP="0060776C">
      <w:pPr>
        <w:spacing w:line="288" w:lineRule="auto"/>
        <w:jc w:val="both"/>
        <w:rPr>
          <w:rFonts w:ascii="Poppins Light" w:hAnsi="Poppins Light" w:cs="Poppins Light"/>
          <w:sz w:val="22"/>
          <w:szCs w:val="22"/>
          <w:u w:val="single"/>
        </w:rPr>
      </w:pPr>
    </w:p>
    <w:p w14:paraId="161369BA" w14:textId="77777777" w:rsidR="00E227A8" w:rsidRPr="00180A52" w:rsidRDefault="00E227A8" w:rsidP="00E227A8">
      <w:pPr>
        <w:rPr>
          <w:rFonts w:ascii="Poppins" w:hAnsi="Poppins" w:cs="Poppins"/>
          <w:b/>
          <w:bCs/>
          <w:noProof/>
          <w:sz w:val="28"/>
          <w:szCs w:val="28"/>
        </w:rPr>
      </w:pPr>
      <w:r w:rsidRPr="00180A52">
        <w:rPr>
          <w:rFonts w:ascii="Poppins" w:hAnsi="Poppins" w:cs="Poppins"/>
          <w:b/>
          <w:bCs/>
          <w:noProof/>
          <w:sz w:val="28"/>
          <w:szCs w:val="28"/>
        </w:rPr>
        <w:t>Objetivos</w:t>
      </w:r>
    </w:p>
    <w:p w14:paraId="01CBC311" w14:textId="10BFB495" w:rsidR="00E227A8" w:rsidRPr="00180A52" w:rsidRDefault="00E1700E" w:rsidP="007B6ABF">
      <w:pPr>
        <w:rPr>
          <w:rFonts w:ascii="Poppins Light" w:hAnsi="Poppins Light" w:cs="Poppins Light"/>
          <w:noProof/>
        </w:rPr>
      </w:pPr>
      <w:r w:rsidRPr="00180A52">
        <w:rPr>
          <w:rFonts w:ascii="Poppins Light" w:eastAsia="Poppins Light" w:hAnsi="Poppins Light"/>
        </w:rPr>
        <w:t>Reconhecer problemas e objetivos para um projeto de NLP</w:t>
      </w:r>
      <w:r w:rsidR="0031638E" w:rsidRPr="00180A52">
        <w:rPr>
          <w:rFonts w:ascii="Poppins Light" w:eastAsia="Poppins Light" w:hAnsi="Poppins Light"/>
        </w:rPr>
        <w:t>.</w:t>
      </w:r>
    </w:p>
    <w:p w14:paraId="01070306" w14:textId="77777777" w:rsidR="00E227A8" w:rsidRPr="00180A52" w:rsidRDefault="00E227A8" w:rsidP="00E227A8">
      <w:pPr>
        <w:rPr>
          <w:rFonts w:ascii="Poppins Light" w:hAnsi="Poppins Light" w:cs="Poppins Light"/>
          <w:noProof/>
          <w:sz w:val="32"/>
          <w:szCs w:val="32"/>
        </w:rPr>
      </w:pPr>
    </w:p>
    <w:p w14:paraId="050BB83B" w14:textId="50C773A5" w:rsidR="00E227A8" w:rsidRPr="00180A52" w:rsidRDefault="00653C0C" w:rsidP="00E227A8">
      <w:pPr>
        <w:rPr>
          <w:rFonts w:ascii="Poppins" w:hAnsi="Poppins" w:cs="Poppins"/>
          <w:b/>
          <w:bCs/>
          <w:noProof/>
          <w:sz w:val="28"/>
          <w:szCs w:val="28"/>
        </w:rPr>
      </w:pPr>
      <w:r w:rsidRPr="00180A52">
        <w:rPr>
          <w:rFonts w:ascii="Poppins" w:hAnsi="Poppins" w:cs="Poppins"/>
          <w:b/>
          <w:bCs/>
          <w:noProof/>
          <w:sz w:val="28"/>
          <w:szCs w:val="28"/>
        </w:rPr>
        <w:t xml:space="preserve">Passo a </w:t>
      </w:r>
      <w:r w:rsidR="00937099" w:rsidRPr="00EC43B3">
        <w:rPr>
          <w:rFonts w:ascii="Poppins" w:hAnsi="Poppins" w:cs="Poppins"/>
          <w:b/>
          <w:bCs/>
          <w:noProof/>
          <w:sz w:val="28"/>
          <w:szCs w:val="28"/>
        </w:rPr>
        <w:t>p</w:t>
      </w:r>
      <w:r w:rsidRPr="00180A52">
        <w:rPr>
          <w:rFonts w:ascii="Poppins" w:hAnsi="Poppins" w:cs="Poppins"/>
          <w:b/>
          <w:bCs/>
          <w:noProof/>
          <w:sz w:val="28"/>
          <w:szCs w:val="28"/>
        </w:rPr>
        <w:t>asso</w:t>
      </w:r>
    </w:p>
    <w:p w14:paraId="5E8A284C" w14:textId="05FB12A2" w:rsidR="007F4BA9" w:rsidRPr="00180A52" w:rsidRDefault="7C412502" w:rsidP="007F4BA9">
      <w:pPr>
        <w:pStyle w:val="PargrafodaLista"/>
        <w:numPr>
          <w:ilvl w:val="0"/>
          <w:numId w:val="7"/>
        </w:numPr>
        <w:spacing w:line="276" w:lineRule="auto"/>
        <w:rPr>
          <w:rFonts w:ascii="Poppins Light" w:hAnsi="Poppins Light" w:cs="Poppins Light"/>
          <w:noProof/>
        </w:rPr>
      </w:pPr>
      <w:r w:rsidRPr="00180A52">
        <w:rPr>
          <w:rFonts w:ascii="Poppins Light" w:hAnsi="Poppins Light" w:cs="Poppins Light"/>
          <w:noProof/>
        </w:rPr>
        <w:t>Abrir o</w:t>
      </w:r>
      <w:r w:rsidR="007F4BA9" w:rsidRPr="00180A52">
        <w:rPr>
          <w:rFonts w:ascii="Poppins Light" w:hAnsi="Poppins Light" w:cs="Poppins Light"/>
          <w:noProof/>
        </w:rPr>
        <w:t>s</w:t>
      </w:r>
      <w:r w:rsidRPr="00180A52">
        <w:rPr>
          <w:rFonts w:ascii="Poppins Light" w:hAnsi="Poppins Light" w:cs="Poppins Light"/>
          <w:noProof/>
        </w:rPr>
        <w:t xml:space="preserve"> materia</w:t>
      </w:r>
      <w:r w:rsidR="007F4BA9" w:rsidRPr="00180A52">
        <w:rPr>
          <w:rFonts w:ascii="Poppins Light" w:hAnsi="Poppins Light" w:cs="Poppins Light"/>
          <w:noProof/>
        </w:rPr>
        <w:t>is</w:t>
      </w:r>
      <w:r w:rsidRPr="00180A52">
        <w:rPr>
          <w:rFonts w:ascii="Poppins Light" w:hAnsi="Poppins Light" w:cs="Poppins Light"/>
          <w:noProof/>
        </w:rPr>
        <w:t xml:space="preserve"> de apoio (</w:t>
      </w:r>
      <w:r w:rsidRPr="002E16DE">
        <w:rPr>
          <w:rFonts w:ascii="Poppins Light" w:hAnsi="Poppins Light" w:cs="Poppins Light"/>
          <w:i/>
          <w:iCs/>
          <w:noProof/>
        </w:rPr>
        <w:t>dataset</w:t>
      </w:r>
      <w:r w:rsidR="007F4BA9" w:rsidRPr="002E16DE">
        <w:rPr>
          <w:rFonts w:ascii="Poppins Light" w:hAnsi="Poppins Light" w:cs="Poppins Light"/>
          <w:i/>
          <w:iCs/>
          <w:noProof/>
        </w:rPr>
        <w:t>s</w:t>
      </w:r>
      <w:r w:rsidRPr="00180A52">
        <w:rPr>
          <w:rFonts w:ascii="Poppins Light" w:hAnsi="Poppins Light" w:cs="Poppins Light"/>
          <w:noProof/>
        </w:rPr>
        <w:t xml:space="preserve">) </w:t>
      </w:r>
      <w:r w:rsidR="007F4BA9" w:rsidRPr="00180A52">
        <w:rPr>
          <w:rFonts w:ascii="Poppins Light" w:hAnsi="Poppins Light" w:cs="Poppins Light"/>
          <w:noProof/>
        </w:rPr>
        <w:t xml:space="preserve">indicados </w:t>
      </w:r>
      <w:r w:rsidR="00937099" w:rsidRPr="00180A52">
        <w:rPr>
          <w:rFonts w:ascii="Poppins Light" w:hAnsi="Poppins Light" w:cs="Poppins Light"/>
          <w:noProof/>
        </w:rPr>
        <w:t xml:space="preserve">a seguir </w:t>
      </w:r>
      <w:r w:rsidRPr="00180A52">
        <w:rPr>
          <w:rFonts w:ascii="Poppins Light" w:hAnsi="Poppins Light" w:cs="Poppins Light"/>
          <w:noProof/>
        </w:rPr>
        <w:t>e verificar os dados disponíveis</w:t>
      </w:r>
      <w:r w:rsidR="007F4BA9" w:rsidRPr="00180A52">
        <w:rPr>
          <w:rFonts w:ascii="Poppins Light" w:hAnsi="Poppins Light" w:cs="Poppins Light"/>
          <w:noProof/>
        </w:rPr>
        <w:t xml:space="preserve"> </w:t>
      </w:r>
      <w:r w:rsidRPr="00180A52">
        <w:rPr>
          <w:rFonts w:ascii="Poppins Light" w:hAnsi="Poppins Light" w:cs="Poppins Light"/>
          <w:noProof/>
        </w:rPr>
        <w:t>para realizar o planejamento</w:t>
      </w:r>
      <w:r w:rsidR="007F4BA9" w:rsidRPr="00180A52">
        <w:rPr>
          <w:rFonts w:ascii="Poppins Light" w:hAnsi="Poppins Light" w:cs="Poppins Light"/>
          <w:noProof/>
        </w:rPr>
        <w:t xml:space="preserve"> proposto: </w:t>
      </w:r>
    </w:p>
    <w:p w14:paraId="2DE4067C" w14:textId="3352EEEE" w:rsidR="001D4BD1" w:rsidRPr="00180A52" w:rsidRDefault="00E84F98" w:rsidP="007F4BA9">
      <w:pPr>
        <w:spacing w:line="276" w:lineRule="auto"/>
        <w:ind w:left="708"/>
        <w:rPr>
          <w:rFonts w:ascii="Poppins Light" w:hAnsi="Poppins Light" w:cs="Poppins Light"/>
          <w:noProof/>
        </w:rPr>
      </w:pPr>
      <w:r w:rsidRPr="00E84F98">
        <w:rPr>
          <w:rFonts w:ascii="Poppins Light" w:hAnsi="Poppins Light" w:cs="Poppins Light"/>
          <w:noProof/>
        </w:rPr>
        <w:t>[DADOS]ANO2C4B2S14A1_test.zip</w:t>
      </w:r>
      <w:r w:rsidR="007F4BA9" w:rsidRPr="00180A52">
        <w:rPr>
          <w:rFonts w:ascii="Poppins Light" w:hAnsi="Poppins Light" w:cs="Poppins Light"/>
          <w:noProof/>
        </w:rPr>
        <w:t xml:space="preserve"> e </w:t>
      </w:r>
      <w:r w:rsidRPr="00E84F98">
        <w:rPr>
          <w:rFonts w:ascii="Poppins Light" w:hAnsi="Poppins Light" w:cs="Poppins Light"/>
          <w:noProof/>
        </w:rPr>
        <w:t>[DADOS]ANO2C4B2S14A1_train</w:t>
      </w:r>
      <w:r w:rsidR="007F4BA9" w:rsidRPr="00180A52">
        <w:rPr>
          <w:rFonts w:ascii="Poppins Light" w:hAnsi="Poppins Light" w:cs="Poppins Light"/>
          <w:noProof/>
        </w:rPr>
        <w:t>.zip</w:t>
      </w:r>
      <w:r w:rsidR="00E66AE9" w:rsidRPr="00180A52">
        <w:rPr>
          <w:rFonts w:ascii="Poppins Light" w:hAnsi="Poppins Light" w:cs="Poppins Light"/>
          <w:noProof/>
        </w:rPr>
        <w:t>.</w:t>
      </w:r>
    </w:p>
    <w:p w14:paraId="1FD98A3B" w14:textId="61AFFCA7" w:rsidR="001D4BD1" w:rsidRPr="00180A52" w:rsidRDefault="001D4BD1" w:rsidP="001D4BD1">
      <w:pPr>
        <w:pStyle w:val="PargrafodaLista"/>
        <w:numPr>
          <w:ilvl w:val="0"/>
          <w:numId w:val="7"/>
        </w:numPr>
        <w:spacing w:line="276" w:lineRule="auto"/>
        <w:rPr>
          <w:rFonts w:ascii="Poppins Light" w:hAnsi="Poppins Light" w:cs="Poppins Light"/>
          <w:noProof/>
        </w:rPr>
      </w:pPr>
      <w:r w:rsidRPr="00180A52">
        <w:rPr>
          <w:rFonts w:ascii="Poppins Light" w:hAnsi="Poppins Light" w:cs="Poppins Light"/>
          <w:noProof/>
        </w:rPr>
        <w:t xml:space="preserve">Fazer o </w:t>
      </w:r>
      <w:r w:rsidR="00E66AE9" w:rsidRPr="00180A52">
        <w:rPr>
          <w:rFonts w:ascii="Poppins Light" w:hAnsi="Poppins Light" w:cs="Poppins Light"/>
          <w:noProof/>
        </w:rPr>
        <w:t>p</w:t>
      </w:r>
      <w:r w:rsidRPr="00180A52">
        <w:rPr>
          <w:rFonts w:ascii="Poppins Light" w:hAnsi="Poppins Light" w:cs="Poppins Light"/>
          <w:noProof/>
        </w:rPr>
        <w:t xml:space="preserve">lanejamento de </w:t>
      </w:r>
      <w:r w:rsidR="007D4589">
        <w:rPr>
          <w:rFonts w:ascii="Poppins Light" w:hAnsi="Poppins Light" w:cs="Poppins Light"/>
          <w:noProof/>
        </w:rPr>
        <w:t>i</w:t>
      </w:r>
      <w:r w:rsidRPr="00180A52">
        <w:rPr>
          <w:rFonts w:ascii="Poppins Light" w:hAnsi="Poppins Light" w:cs="Poppins Light"/>
          <w:noProof/>
        </w:rPr>
        <w:t>mplementação</w:t>
      </w:r>
      <w:r w:rsidR="00A65FAC" w:rsidRPr="00180A52">
        <w:rPr>
          <w:rFonts w:ascii="Poppins Light" w:hAnsi="Poppins Light" w:cs="Poppins Light"/>
          <w:noProof/>
        </w:rPr>
        <w:t>.</w:t>
      </w:r>
    </w:p>
    <w:p w14:paraId="7798C256" w14:textId="043BD4D5" w:rsidR="001D4BD1" w:rsidRPr="00180A52" w:rsidRDefault="001D4BD1" w:rsidP="001D4BD1">
      <w:pPr>
        <w:pStyle w:val="PargrafodaLista"/>
        <w:numPr>
          <w:ilvl w:val="0"/>
          <w:numId w:val="7"/>
        </w:numPr>
        <w:spacing w:line="276" w:lineRule="auto"/>
        <w:rPr>
          <w:rFonts w:ascii="Poppins Light" w:hAnsi="Poppins Light" w:cs="Poppins Light"/>
          <w:noProof/>
        </w:rPr>
      </w:pPr>
      <w:r w:rsidRPr="00180A52">
        <w:rPr>
          <w:rFonts w:ascii="Poppins Light" w:hAnsi="Poppins Light" w:cs="Poppins Light"/>
          <w:noProof/>
        </w:rPr>
        <w:t xml:space="preserve">Fazer o </w:t>
      </w:r>
      <w:r w:rsidR="00A65FAC" w:rsidRPr="00180A52">
        <w:rPr>
          <w:rFonts w:ascii="Poppins Light" w:hAnsi="Poppins Light" w:cs="Poppins Light"/>
          <w:noProof/>
        </w:rPr>
        <w:t>p</w:t>
      </w:r>
      <w:r w:rsidRPr="00180A52">
        <w:rPr>
          <w:rFonts w:ascii="Poppins Light" w:hAnsi="Poppins Light" w:cs="Poppins Light"/>
          <w:noProof/>
        </w:rPr>
        <w:t xml:space="preserve">lanejamento de </w:t>
      </w:r>
      <w:r w:rsidR="007D4589">
        <w:rPr>
          <w:rFonts w:ascii="Poppins Light" w:hAnsi="Poppins Light" w:cs="Poppins Light"/>
          <w:noProof/>
        </w:rPr>
        <w:t>t</w:t>
      </w:r>
      <w:r w:rsidRPr="00180A52">
        <w:rPr>
          <w:rFonts w:ascii="Poppins Light" w:hAnsi="Poppins Light" w:cs="Poppins Light"/>
          <w:noProof/>
        </w:rPr>
        <w:t>estes</w:t>
      </w:r>
      <w:r w:rsidR="00A65FAC" w:rsidRPr="00180A52">
        <w:rPr>
          <w:rFonts w:ascii="Poppins Light" w:hAnsi="Poppins Light" w:cs="Poppins Light"/>
          <w:noProof/>
        </w:rPr>
        <w:t>.</w:t>
      </w:r>
    </w:p>
    <w:p w14:paraId="06FC56A5" w14:textId="416BFEBA" w:rsidR="00E227A8" w:rsidRPr="00180A52" w:rsidRDefault="001D4BD1" w:rsidP="001D4BD1">
      <w:pPr>
        <w:pStyle w:val="PargrafodaLista"/>
        <w:numPr>
          <w:ilvl w:val="0"/>
          <w:numId w:val="7"/>
        </w:numPr>
        <w:spacing w:line="276" w:lineRule="auto"/>
        <w:rPr>
          <w:rFonts w:ascii="Poppins Light" w:hAnsi="Poppins Light" w:cs="Poppins Light"/>
          <w:noProof/>
        </w:rPr>
      </w:pPr>
      <w:r w:rsidRPr="00180A52">
        <w:rPr>
          <w:rFonts w:ascii="Poppins Light" w:hAnsi="Poppins Light" w:cs="Poppins Light"/>
          <w:noProof/>
        </w:rPr>
        <w:t xml:space="preserve">Fazer o </w:t>
      </w:r>
      <w:r w:rsidR="00A65FAC" w:rsidRPr="00180A52">
        <w:rPr>
          <w:rFonts w:ascii="Poppins Light" w:hAnsi="Poppins Light" w:cs="Poppins Light"/>
          <w:noProof/>
        </w:rPr>
        <w:t>p</w:t>
      </w:r>
      <w:r w:rsidRPr="00180A52">
        <w:rPr>
          <w:rFonts w:ascii="Poppins Light" w:hAnsi="Poppins Light" w:cs="Poppins Light"/>
          <w:noProof/>
        </w:rPr>
        <w:t xml:space="preserve">lanejamento de </w:t>
      </w:r>
      <w:r w:rsidR="007D4589">
        <w:rPr>
          <w:rFonts w:ascii="Poppins Light" w:hAnsi="Poppins Light" w:cs="Poppins Light"/>
          <w:noProof/>
        </w:rPr>
        <w:t>a</w:t>
      </w:r>
      <w:r w:rsidRPr="00180A52">
        <w:rPr>
          <w:rFonts w:ascii="Poppins Light" w:hAnsi="Poppins Light" w:cs="Poppins Light"/>
          <w:noProof/>
        </w:rPr>
        <w:t>valiação.</w:t>
      </w:r>
    </w:p>
    <w:p w14:paraId="135B83A5" w14:textId="1115BBBC" w:rsidR="007F4BA9" w:rsidRPr="00180A52" w:rsidRDefault="007F4BA9" w:rsidP="001D4BD1">
      <w:pPr>
        <w:pStyle w:val="PargrafodaLista"/>
        <w:numPr>
          <w:ilvl w:val="0"/>
          <w:numId w:val="7"/>
        </w:numPr>
        <w:spacing w:line="276" w:lineRule="auto"/>
        <w:rPr>
          <w:rFonts w:ascii="Poppins Light" w:hAnsi="Poppins Light" w:cs="Poppins Light"/>
          <w:noProof/>
        </w:rPr>
      </w:pPr>
      <w:r w:rsidRPr="00180A52">
        <w:rPr>
          <w:rFonts w:ascii="Poppins Light" w:hAnsi="Poppins Light" w:cs="Poppins Light"/>
          <w:noProof/>
        </w:rPr>
        <w:t>Responder às perguntas indicadas em seguida.</w:t>
      </w:r>
    </w:p>
    <w:p w14:paraId="572E910E" w14:textId="5226C036" w:rsidR="00E227A8" w:rsidRPr="00180A52" w:rsidRDefault="00E227A8" w:rsidP="16BA9635">
      <w:pPr>
        <w:pStyle w:val="PargrafodaLista"/>
        <w:spacing w:line="276" w:lineRule="auto"/>
        <w:rPr>
          <w:rFonts w:ascii="Poppins Light" w:hAnsi="Poppins Light" w:cs="Poppins Light"/>
          <w:noProof/>
        </w:rPr>
      </w:pPr>
    </w:p>
    <w:p w14:paraId="7650B02A" w14:textId="77777777" w:rsidR="00ED7884" w:rsidRPr="00180A52" w:rsidRDefault="00ED7884" w:rsidP="00ED7884">
      <w:pPr>
        <w:rPr>
          <w:rFonts w:ascii="Poppins Light" w:eastAsia="Calibri" w:hAnsi="Poppins Light" w:cs="Poppins Light"/>
          <w:noProof/>
          <w:color w:val="000000" w:themeColor="text1"/>
          <w:sz w:val="20"/>
          <w:szCs w:val="20"/>
        </w:rPr>
      </w:pPr>
      <w:r w:rsidRPr="002E16DE">
        <w:rPr>
          <w:rFonts w:ascii="Poppins Medium" w:eastAsia="Calibri" w:hAnsi="Poppins Medium" w:cs="Poppins Light"/>
          <w:b/>
          <w:bCs/>
          <w:noProof/>
          <w:color w:val="000000" w:themeColor="text1"/>
          <w:sz w:val="20"/>
          <w:szCs w:val="20"/>
        </w:rPr>
        <w:t>Fonte das imagens reproduzidas no material de apoio (</w:t>
      </w:r>
      <w:r w:rsidRPr="002E16DE">
        <w:rPr>
          <w:rFonts w:ascii="Poppins Medium" w:eastAsia="Calibri" w:hAnsi="Poppins Medium" w:cs="Poppins Light"/>
          <w:b/>
          <w:bCs/>
          <w:i/>
          <w:iCs/>
          <w:noProof/>
          <w:color w:val="000000" w:themeColor="text1"/>
          <w:sz w:val="20"/>
          <w:szCs w:val="20"/>
        </w:rPr>
        <w:t>dataset</w:t>
      </w:r>
      <w:r w:rsidRPr="002E16DE">
        <w:rPr>
          <w:rFonts w:ascii="Poppins Medium" w:eastAsia="Calibri" w:hAnsi="Poppins Medium" w:cs="Poppins Light"/>
          <w:b/>
          <w:bCs/>
          <w:noProof/>
          <w:color w:val="000000" w:themeColor="text1"/>
          <w:sz w:val="20"/>
          <w:szCs w:val="20"/>
        </w:rPr>
        <w:t>):</w:t>
      </w:r>
    </w:p>
    <w:p w14:paraId="10834461" w14:textId="32172090" w:rsidR="00ED7884" w:rsidRPr="00180A52" w:rsidRDefault="00ED7884" w:rsidP="00ED7884">
      <w:pPr>
        <w:rPr>
          <w:rFonts w:ascii="Poppins Light" w:eastAsia="Calibri" w:hAnsi="Poppins Light" w:cs="Poppins Light"/>
          <w:noProof/>
          <w:color w:val="000000" w:themeColor="text1"/>
          <w:sz w:val="20"/>
          <w:szCs w:val="20"/>
        </w:rPr>
      </w:pPr>
      <w:r w:rsidRPr="00E84F98">
        <w:rPr>
          <w:rFonts w:ascii="Poppins Light" w:eastAsia="Calibri" w:hAnsi="Poppins Light" w:cs="Poppins Light"/>
          <w:noProof/>
          <w:color w:val="000000" w:themeColor="text1"/>
          <w:sz w:val="20"/>
          <w:szCs w:val="20"/>
          <w:lang w:val="en-US"/>
        </w:rPr>
        <w:t xml:space="preserve">WAH, C. </w:t>
      </w:r>
      <w:r w:rsidRPr="00E84F98">
        <w:rPr>
          <w:rFonts w:ascii="Poppins Light" w:eastAsia="Calibri" w:hAnsi="Poppins Light" w:cs="Poppins Light"/>
          <w:i/>
          <w:iCs/>
          <w:noProof/>
          <w:color w:val="000000" w:themeColor="text1"/>
          <w:sz w:val="20"/>
          <w:szCs w:val="20"/>
          <w:lang w:val="en-US"/>
        </w:rPr>
        <w:t>et al</w:t>
      </w:r>
      <w:r w:rsidRPr="00E84F98">
        <w:rPr>
          <w:rFonts w:ascii="Poppins Light" w:eastAsia="Calibri" w:hAnsi="Poppins Light" w:cs="Poppins Light"/>
          <w:noProof/>
          <w:color w:val="000000" w:themeColor="text1"/>
          <w:sz w:val="20"/>
          <w:szCs w:val="20"/>
          <w:lang w:val="en-US"/>
        </w:rPr>
        <w:t xml:space="preserve">. 2022. </w:t>
      </w:r>
      <w:r w:rsidRPr="00E84F98">
        <w:rPr>
          <w:rFonts w:ascii="Poppins Medium" w:eastAsia="Calibri" w:hAnsi="Poppins Medium" w:cs="Poppins Light"/>
          <w:b/>
          <w:bCs/>
          <w:noProof/>
          <w:color w:val="000000" w:themeColor="text1"/>
          <w:sz w:val="20"/>
          <w:szCs w:val="20"/>
          <w:lang w:val="en-US"/>
        </w:rPr>
        <w:t>CUB-200-2011 (1.0) [Data set]</w:t>
      </w:r>
      <w:r w:rsidRPr="00E84F98">
        <w:rPr>
          <w:rFonts w:ascii="Poppins Light" w:eastAsia="Calibri" w:hAnsi="Poppins Light" w:cs="Poppins Light"/>
          <w:noProof/>
          <w:color w:val="000000" w:themeColor="text1"/>
          <w:sz w:val="20"/>
          <w:szCs w:val="20"/>
          <w:lang w:val="en-US"/>
        </w:rPr>
        <w:t xml:space="preserve">. </w:t>
      </w:r>
      <w:r w:rsidRPr="00180A52">
        <w:rPr>
          <w:rFonts w:ascii="Poppins Light" w:eastAsia="Calibri" w:hAnsi="Poppins Light" w:cs="Poppins Light"/>
          <w:noProof/>
          <w:color w:val="000000" w:themeColor="text1"/>
          <w:sz w:val="20"/>
          <w:szCs w:val="20"/>
        </w:rPr>
        <w:t xml:space="preserve">Disponível em: </w:t>
      </w:r>
      <w:hyperlink r:id="rId10" w:history="1">
        <w:r w:rsidRPr="00180A52">
          <w:rPr>
            <w:rStyle w:val="Hyperlink"/>
            <w:rFonts w:ascii="Poppins Light" w:eastAsia="Calibri" w:hAnsi="Poppins Light" w:cs="Poppins Light"/>
            <w:noProof/>
            <w:sz w:val="20"/>
            <w:szCs w:val="20"/>
          </w:rPr>
          <w:t>https://doi.org/10.22002/D1.20098</w:t>
        </w:r>
      </w:hyperlink>
      <w:r w:rsidRPr="00180A52">
        <w:rPr>
          <w:rFonts w:ascii="Poppins Light" w:eastAsia="Calibri" w:hAnsi="Poppins Light" w:cs="Poppins Light"/>
          <w:noProof/>
          <w:color w:val="000000" w:themeColor="text1"/>
          <w:sz w:val="20"/>
          <w:szCs w:val="20"/>
        </w:rPr>
        <w:t>. Acesso em</w:t>
      </w:r>
      <w:r w:rsidR="00F86EBB" w:rsidRPr="00180A52">
        <w:rPr>
          <w:rFonts w:ascii="Poppins Light" w:eastAsia="Calibri" w:hAnsi="Poppins Light" w:cs="Poppins Light"/>
          <w:noProof/>
          <w:color w:val="000000" w:themeColor="text1"/>
          <w:sz w:val="20"/>
          <w:szCs w:val="20"/>
        </w:rPr>
        <w:t>:</w:t>
      </w:r>
      <w:r w:rsidRPr="00180A52">
        <w:rPr>
          <w:rFonts w:ascii="Poppins Light" w:eastAsia="Calibri" w:hAnsi="Poppins Light" w:cs="Poppins Light"/>
          <w:noProof/>
          <w:color w:val="000000" w:themeColor="text1"/>
          <w:sz w:val="20"/>
          <w:szCs w:val="20"/>
        </w:rPr>
        <w:t xml:space="preserve"> 31 jan. 2025. </w:t>
      </w:r>
    </w:p>
    <w:p w14:paraId="5521373B" w14:textId="77777777" w:rsidR="00ED7884" w:rsidRPr="00180A52" w:rsidRDefault="00ED7884" w:rsidP="16BA9635">
      <w:pPr>
        <w:pStyle w:val="PargrafodaLista"/>
        <w:spacing w:line="276" w:lineRule="auto"/>
        <w:rPr>
          <w:rFonts w:ascii="Poppins Light" w:hAnsi="Poppins Light" w:cs="Poppins Light"/>
          <w:noProof/>
        </w:rPr>
      </w:pPr>
    </w:p>
    <w:p w14:paraId="10F73A21" w14:textId="016199E9" w:rsidR="00E227A8" w:rsidRPr="00180A52" w:rsidRDefault="5F3380FA" w:rsidP="16BA9635">
      <w:pPr>
        <w:rPr>
          <w:rFonts w:ascii="Poppins" w:eastAsia="Poppins" w:hAnsi="Poppins" w:cs="Poppins"/>
          <w:noProof/>
          <w:color w:val="000000" w:themeColor="text1"/>
          <w:sz w:val="28"/>
          <w:szCs w:val="28"/>
        </w:rPr>
      </w:pPr>
      <w:r w:rsidRPr="00180A52">
        <w:rPr>
          <w:rFonts w:ascii="Poppins" w:eastAsia="Poppins" w:hAnsi="Poppins" w:cs="Poppins"/>
          <w:b/>
          <w:bCs/>
          <w:noProof/>
          <w:color w:val="000000" w:themeColor="text1"/>
          <w:sz w:val="28"/>
          <w:szCs w:val="28"/>
        </w:rPr>
        <w:t>Tarefa</w:t>
      </w:r>
    </w:p>
    <w:p w14:paraId="17B5243C" w14:textId="52E57BEC" w:rsidR="001F2448" w:rsidRPr="00180A52" w:rsidRDefault="001F2448" w:rsidP="00546582">
      <w:pPr>
        <w:spacing w:line="259" w:lineRule="auto"/>
        <w:rPr>
          <w:rFonts w:ascii="Poppins Light" w:eastAsia="Poppins Light" w:hAnsi="Poppins Light" w:cs="Poppins Light"/>
          <w:noProof/>
          <w:color w:val="000000" w:themeColor="text1"/>
        </w:rPr>
      </w:pPr>
      <w:r w:rsidRPr="00180A52">
        <w:rPr>
          <w:rFonts w:ascii="Poppins Light" w:eastAsia="Poppins Light" w:hAnsi="Poppins Light" w:cs="Poppins Light"/>
          <w:noProof/>
          <w:color w:val="000000" w:themeColor="text1"/>
        </w:rPr>
        <w:t xml:space="preserve">Para realizar o planejamento do projeto de CNN, responda às perguntas a seguir sobre as etapas de </w:t>
      </w:r>
      <w:r w:rsidR="00182615">
        <w:rPr>
          <w:rFonts w:ascii="Poppins Light" w:eastAsia="Poppins Light" w:hAnsi="Poppins Light" w:cs="Poppins Light"/>
          <w:noProof/>
          <w:color w:val="000000" w:themeColor="text1"/>
        </w:rPr>
        <w:t>i</w:t>
      </w:r>
      <w:r w:rsidRPr="00180A52">
        <w:rPr>
          <w:rFonts w:ascii="Poppins Light" w:eastAsia="Poppins Light" w:hAnsi="Poppins Light" w:cs="Poppins Light"/>
          <w:noProof/>
          <w:color w:val="000000" w:themeColor="text1"/>
        </w:rPr>
        <w:t xml:space="preserve">mplementação, </w:t>
      </w:r>
      <w:r w:rsidR="00182615">
        <w:rPr>
          <w:rFonts w:ascii="Poppins Light" w:eastAsia="Poppins Light" w:hAnsi="Poppins Light" w:cs="Poppins Light"/>
          <w:noProof/>
          <w:color w:val="000000" w:themeColor="text1"/>
        </w:rPr>
        <w:t>t</w:t>
      </w:r>
      <w:r w:rsidRPr="00180A52">
        <w:rPr>
          <w:rFonts w:ascii="Poppins Light" w:eastAsia="Poppins Light" w:hAnsi="Poppins Light" w:cs="Poppins Light"/>
          <w:noProof/>
          <w:color w:val="000000" w:themeColor="text1"/>
        </w:rPr>
        <w:t xml:space="preserve">estes e </w:t>
      </w:r>
      <w:r w:rsidR="00182615">
        <w:rPr>
          <w:rFonts w:ascii="Poppins Light" w:eastAsia="Poppins Light" w:hAnsi="Poppins Light" w:cs="Poppins Light"/>
          <w:noProof/>
          <w:color w:val="000000" w:themeColor="text1"/>
        </w:rPr>
        <w:t>a</w:t>
      </w:r>
      <w:r w:rsidRPr="00180A52">
        <w:rPr>
          <w:rFonts w:ascii="Poppins Light" w:eastAsia="Poppins Light" w:hAnsi="Poppins Light" w:cs="Poppins Light"/>
          <w:noProof/>
          <w:color w:val="000000" w:themeColor="text1"/>
        </w:rPr>
        <w:t>valiação</w:t>
      </w:r>
      <w:r w:rsidR="002618C6">
        <w:rPr>
          <w:rFonts w:ascii="Poppins Light" w:eastAsia="Poppins Light" w:hAnsi="Poppins Light" w:cs="Poppins Light"/>
          <w:noProof/>
          <w:color w:val="000000" w:themeColor="text1"/>
        </w:rPr>
        <w:t>,</w:t>
      </w:r>
      <w:r w:rsidRPr="00180A52">
        <w:rPr>
          <w:rFonts w:ascii="Poppins Light" w:eastAsia="Poppins Light" w:hAnsi="Poppins Light" w:cs="Poppins Light"/>
          <w:noProof/>
          <w:color w:val="000000" w:themeColor="text1"/>
        </w:rPr>
        <w:t xml:space="preserve"> considerando o </w:t>
      </w:r>
      <w:r w:rsidRPr="002E16DE">
        <w:rPr>
          <w:rFonts w:ascii="Poppins Light" w:eastAsia="Poppins Light" w:hAnsi="Poppins Light" w:cs="Poppins Light"/>
          <w:i/>
          <w:iCs/>
          <w:noProof/>
          <w:color w:val="000000" w:themeColor="text1"/>
        </w:rPr>
        <w:t>dataset</w:t>
      </w:r>
      <w:r w:rsidRPr="00180A52">
        <w:rPr>
          <w:rFonts w:ascii="Poppins Light" w:eastAsia="Poppins Light" w:hAnsi="Poppins Light" w:cs="Poppins Light"/>
          <w:noProof/>
          <w:color w:val="000000" w:themeColor="text1"/>
        </w:rPr>
        <w:t xml:space="preserve"> disponibilizado como material de apoio.</w:t>
      </w:r>
    </w:p>
    <w:p w14:paraId="7CEDE799" w14:textId="77777777" w:rsidR="001F2448" w:rsidRPr="00180A52" w:rsidRDefault="001F2448" w:rsidP="00546582">
      <w:pPr>
        <w:spacing w:line="259" w:lineRule="auto"/>
        <w:rPr>
          <w:rFonts w:ascii="Poppins Light" w:eastAsia="Poppins Light" w:hAnsi="Poppins Light" w:cs="Poppins Light"/>
          <w:noProof/>
          <w:color w:val="000000" w:themeColor="text1"/>
        </w:rPr>
      </w:pPr>
    </w:p>
    <w:p w14:paraId="12920487" w14:textId="48CFDCFB" w:rsidR="00E227A8" w:rsidRPr="00180A52" w:rsidRDefault="00D6154A" w:rsidP="00546582">
      <w:pPr>
        <w:spacing w:line="259" w:lineRule="auto"/>
        <w:rPr>
          <w:rFonts w:ascii="Poppins" w:eastAsia="Poppins" w:hAnsi="Poppins" w:cs="Poppins"/>
          <w:noProof/>
          <w:color w:val="000000" w:themeColor="text1"/>
          <w:sz w:val="28"/>
          <w:szCs w:val="28"/>
        </w:rPr>
      </w:pPr>
      <w:r w:rsidRPr="002E16DE">
        <w:rPr>
          <w:rFonts w:ascii="Poppins" w:eastAsia="Poppins" w:hAnsi="Poppins" w:cs="Poppins"/>
          <w:b/>
          <w:bCs/>
          <w:noProof/>
          <w:color w:val="000000" w:themeColor="text1"/>
          <w:sz w:val="28"/>
          <w:szCs w:val="28"/>
        </w:rPr>
        <w:t xml:space="preserve">Etapa de </w:t>
      </w:r>
      <w:r w:rsidR="004A2BE0">
        <w:rPr>
          <w:rFonts w:ascii="Poppins" w:eastAsia="Poppins" w:hAnsi="Poppins" w:cs="Poppins"/>
          <w:b/>
          <w:bCs/>
          <w:noProof/>
          <w:color w:val="000000" w:themeColor="text1"/>
          <w:sz w:val="28"/>
          <w:szCs w:val="28"/>
          <w:lang w:val="en-US"/>
        </w:rPr>
        <w:t>i</w:t>
      </w:r>
      <w:r w:rsidR="5F3380FA" w:rsidRPr="002E16DE">
        <w:rPr>
          <w:rFonts w:ascii="Poppins" w:eastAsia="Poppins" w:hAnsi="Poppins" w:cs="Poppins"/>
          <w:b/>
          <w:bCs/>
          <w:noProof/>
          <w:color w:val="000000" w:themeColor="text1"/>
          <w:sz w:val="28"/>
          <w:szCs w:val="28"/>
        </w:rPr>
        <w:t>mplementação</w:t>
      </w:r>
    </w:p>
    <w:p w14:paraId="54D4444E" w14:textId="695D77A0" w:rsidR="00BD4406" w:rsidRPr="00180A52" w:rsidRDefault="5F3380FA" w:rsidP="00546582">
      <w:pPr>
        <w:pStyle w:val="PargrafodaLista"/>
        <w:numPr>
          <w:ilvl w:val="0"/>
          <w:numId w:val="1"/>
        </w:numPr>
        <w:spacing w:before="192" w:after="192"/>
        <w:ind w:left="450"/>
        <w:rPr>
          <w:rFonts w:ascii="Poppins Light" w:eastAsia="Calibri" w:hAnsi="Poppins Light" w:cs="Poppins Light"/>
          <w:noProof/>
          <w:color w:val="000000" w:themeColor="text1"/>
        </w:rPr>
      </w:pPr>
      <w:r w:rsidRPr="00180A52">
        <w:rPr>
          <w:rFonts w:ascii="Poppins" w:eastAsia="Calibri" w:hAnsi="Poppins" w:cs="Poppins"/>
          <w:b/>
          <w:bCs/>
          <w:noProof/>
          <w:color w:val="000000" w:themeColor="text1"/>
        </w:rPr>
        <w:t xml:space="preserve">Escolha do </w:t>
      </w:r>
      <w:r w:rsidR="00F86EBB" w:rsidRPr="00180A52">
        <w:rPr>
          <w:rFonts w:ascii="Poppins" w:eastAsia="Calibri" w:hAnsi="Poppins" w:cs="Poppins"/>
          <w:b/>
          <w:bCs/>
          <w:noProof/>
          <w:color w:val="000000" w:themeColor="text1"/>
        </w:rPr>
        <w:t>a</w:t>
      </w:r>
      <w:r w:rsidRPr="00180A52">
        <w:rPr>
          <w:rFonts w:ascii="Poppins" w:eastAsia="Calibri" w:hAnsi="Poppins" w:cs="Poppins"/>
          <w:b/>
          <w:bCs/>
          <w:noProof/>
          <w:color w:val="000000" w:themeColor="text1"/>
        </w:rPr>
        <w:t>lgoritmo</w:t>
      </w:r>
    </w:p>
    <w:p w14:paraId="3A4F0635" w14:textId="2FB17EF1" w:rsidR="00BD4406" w:rsidRPr="00180A52" w:rsidRDefault="00BD4406" w:rsidP="007F4BA9">
      <w:pPr>
        <w:spacing w:before="192" w:after="192"/>
        <w:ind w:left="90"/>
        <w:rPr>
          <w:rFonts w:ascii="Poppins Light" w:eastAsia="Calibri" w:hAnsi="Poppins Light" w:cs="Poppins Light"/>
          <w:noProof/>
          <w:color w:val="000000" w:themeColor="text1"/>
        </w:rPr>
      </w:pPr>
      <w:r w:rsidRPr="00180A52">
        <w:rPr>
          <w:rFonts w:ascii="Poppins Light" w:eastAsia="Calibri" w:hAnsi="Poppins Light" w:cs="Poppins Light"/>
          <w:noProof/>
          <w:color w:val="000000" w:themeColor="text1"/>
        </w:rPr>
        <w:t>Qual algoritmo será utilizado para prever a classe das aves neste modelo?</w:t>
      </w:r>
    </w:p>
    <w:p w14:paraId="4BB169C3" w14:textId="77777777" w:rsidR="00ED7884" w:rsidRPr="00180A52" w:rsidRDefault="00ED7884" w:rsidP="007F4BA9">
      <w:pPr>
        <w:spacing w:before="192" w:after="192"/>
        <w:ind w:left="90"/>
        <w:rPr>
          <w:rFonts w:ascii="Poppins Light" w:eastAsia="Calibri" w:hAnsi="Poppins Light" w:cs="Poppins Light"/>
          <w:noProof/>
          <w:color w:val="000000" w:themeColor="text1"/>
        </w:rPr>
      </w:pPr>
    </w:p>
    <w:p w14:paraId="1512B63F" w14:textId="41C32B4A" w:rsidR="0043789E" w:rsidRPr="00180A52" w:rsidRDefault="5F3380FA" w:rsidP="0043789E">
      <w:pPr>
        <w:pStyle w:val="PargrafodaLista"/>
        <w:numPr>
          <w:ilvl w:val="0"/>
          <w:numId w:val="1"/>
        </w:numPr>
        <w:spacing w:before="192" w:after="192"/>
        <w:ind w:left="450"/>
        <w:rPr>
          <w:rFonts w:ascii="Poppins" w:eastAsia="Calibri" w:hAnsi="Poppins" w:cs="Poppins"/>
          <w:noProof/>
          <w:color w:val="000000" w:themeColor="text1"/>
        </w:rPr>
      </w:pPr>
      <w:r w:rsidRPr="00180A52">
        <w:rPr>
          <w:rFonts w:ascii="Poppins" w:eastAsia="Calibri" w:hAnsi="Poppins" w:cs="Poppins"/>
          <w:b/>
          <w:bCs/>
          <w:noProof/>
          <w:color w:val="000000" w:themeColor="text1"/>
        </w:rPr>
        <w:t xml:space="preserve">Definição da </w:t>
      </w:r>
      <w:r w:rsidR="003E583A" w:rsidRPr="00180A52">
        <w:rPr>
          <w:rFonts w:ascii="Poppins" w:eastAsia="Calibri" w:hAnsi="Poppins" w:cs="Poppins"/>
          <w:b/>
          <w:bCs/>
          <w:noProof/>
          <w:color w:val="000000" w:themeColor="text1"/>
        </w:rPr>
        <w:t>c</w:t>
      </w:r>
      <w:r w:rsidRPr="00180A52">
        <w:rPr>
          <w:rFonts w:ascii="Poppins" w:eastAsia="Calibri" w:hAnsi="Poppins" w:cs="Poppins"/>
          <w:b/>
          <w:bCs/>
          <w:noProof/>
          <w:color w:val="000000" w:themeColor="text1"/>
        </w:rPr>
        <w:t>onfiguração</w:t>
      </w:r>
    </w:p>
    <w:p w14:paraId="49504445" w14:textId="64F3FEDE" w:rsidR="0043789E" w:rsidRPr="00180A52" w:rsidRDefault="0043789E" w:rsidP="007F4BA9">
      <w:pPr>
        <w:spacing w:before="192" w:after="192"/>
        <w:rPr>
          <w:rFonts w:ascii="Poppins Light" w:eastAsia="Calibri" w:hAnsi="Poppins Light" w:cs="Poppins Light"/>
          <w:noProof/>
        </w:rPr>
      </w:pPr>
      <w:r w:rsidRPr="00180A52">
        <w:rPr>
          <w:rFonts w:ascii="Poppins Light" w:eastAsia="Calibri" w:hAnsi="Poppins Light" w:cs="Poppins Light"/>
          <w:noProof/>
        </w:rPr>
        <w:t>Quais partes da rede serão criadas e treinadas no projeto de classificação de imagens?</w:t>
      </w:r>
    </w:p>
    <w:p w14:paraId="38B4C0D0" w14:textId="1B1936DC" w:rsidR="0043789E" w:rsidRPr="00180A52" w:rsidRDefault="0043789E" w:rsidP="007F4BA9">
      <w:pPr>
        <w:spacing w:before="192" w:after="192"/>
        <w:rPr>
          <w:rFonts w:ascii="Poppins Light" w:eastAsia="Calibri" w:hAnsi="Poppins Light" w:cs="Poppins Light"/>
          <w:noProof/>
        </w:rPr>
      </w:pPr>
      <w:r w:rsidRPr="00180A52">
        <w:rPr>
          <w:rFonts w:ascii="Poppins Light" w:eastAsia="Calibri" w:hAnsi="Poppins Light" w:cs="Poppins Light"/>
          <w:noProof/>
        </w:rPr>
        <w:t>Qual é a estratégia usada no projeto para otimizar o tempo de treinamento?</w:t>
      </w:r>
    </w:p>
    <w:p w14:paraId="1FE6C99A" w14:textId="01EB3DF6" w:rsidR="009154C5" w:rsidRPr="00180A52" w:rsidRDefault="009154C5" w:rsidP="007F4BA9">
      <w:pPr>
        <w:spacing w:before="192" w:after="192"/>
        <w:rPr>
          <w:rFonts w:ascii="Poppins Light" w:eastAsia="Calibri" w:hAnsi="Poppins Light" w:cs="Poppins Light"/>
          <w:noProof/>
          <w:color w:val="000000" w:themeColor="text1"/>
        </w:rPr>
      </w:pPr>
      <w:r w:rsidRPr="00180A52">
        <w:rPr>
          <w:rFonts w:ascii="Poppins Light" w:eastAsia="Calibri" w:hAnsi="Poppins Light" w:cs="Poppins Light"/>
          <w:noProof/>
          <w:color w:val="000000" w:themeColor="text1"/>
        </w:rPr>
        <w:t>Qual função de ativação é mais apropriada neste contexto?</w:t>
      </w:r>
    </w:p>
    <w:p w14:paraId="11006663" w14:textId="77607A84" w:rsidR="006D2327" w:rsidRPr="00180A52" w:rsidRDefault="006D2327" w:rsidP="007F4BA9">
      <w:pPr>
        <w:spacing w:before="192" w:after="192"/>
        <w:rPr>
          <w:rFonts w:ascii="Poppins Light" w:eastAsia="Calibri" w:hAnsi="Poppins Light" w:cs="Poppins Light"/>
          <w:noProof/>
          <w:color w:val="000000" w:themeColor="text1"/>
        </w:rPr>
      </w:pPr>
      <w:r w:rsidRPr="00180A52">
        <w:rPr>
          <w:rFonts w:ascii="Poppins Light" w:eastAsia="Calibri" w:hAnsi="Poppins Light" w:cs="Poppins Light"/>
          <w:noProof/>
          <w:color w:val="000000" w:themeColor="text1"/>
        </w:rPr>
        <w:t xml:space="preserve">Qual é o percentual de </w:t>
      </w:r>
      <w:r w:rsidR="00976253">
        <w:rPr>
          <w:rFonts w:ascii="Poppins Light" w:eastAsia="Calibri" w:hAnsi="Poppins Light" w:cs="Poppins Light"/>
          <w:i/>
          <w:iCs/>
          <w:noProof/>
          <w:color w:val="000000" w:themeColor="text1"/>
        </w:rPr>
        <w:t>d</w:t>
      </w:r>
      <w:r w:rsidRPr="00180A52">
        <w:rPr>
          <w:rFonts w:ascii="Poppins Light" w:eastAsia="Calibri" w:hAnsi="Poppins Light" w:cs="Poppins Light"/>
          <w:i/>
          <w:iCs/>
          <w:noProof/>
          <w:color w:val="000000" w:themeColor="text1"/>
        </w:rPr>
        <w:t>ropout</w:t>
      </w:r>
      <w:r w:rsidRPr="00180A52">
        <w:rPr>
          <w:rFonts w:ascii="Poppins Light" w:eastAsia="Calibri" w:hAnsi="Poppins Light" w:cs="Poppins Light"/>
          <w:noProof/>
          <w:color w:val="000000" w:themeColor="text1"/>
        </w:rPr>
        <w:t xml:space="preserve"> </w:t>
      </w:r>
      <w:r w:rsidR="00802DFD" w:rsidRPr="00180A52">
        <w:rPr>
          <w:rFonts w:ascii="Poppins Light" w:eastAsia="Calibri" w:hAnsi="Poppins Light" w:cs="Poppins Light"/>
          <w:noProof/>
          <w:color w:val="000000" w:themeColor="text1"/>
        </w:rPr>
        <w:t>a ser utilizado</w:t>
      </w:r>
      <w:r w:rsidRPr="00180A52">
        <w:rPr>
          <w:rFonts w:ascii="Poppins Light" w:eastAsia="Calibri" w:hAnsi="Poppins Light" w:cs="Poppins Light"/>
          <w:noProof/>
          <w:color w:val="000000" w:themeColor="text1"/>
        </w:rPr>
        <w:t>?</w:t>
      </w:r>
    </w:p>
    <w:p w14:paraId="580AFDF4" w14:textId="4AF0EB25" w:rsidR="002C2156" w:rsidRPr="00180A52" w:rsidRDefault="5F3380FA" w:rsidP="00114D9E">
      <w:pPr>
        <w:pStyle w:val="PargrafodaLista"/>
        <w:numPr>
          <w:ilvl w:val="0"/>
          <w:numId w:val="1"/>
        </w:numPr>
        <w:spacing w:before="192" w:after="192"/>
        <w:ind w:left="450"/>
        <w:rPr>
          <w:rFonts w:ascii="Poppins" w:eastAsia="Calibri" w:hAnsi="Poppins" w:cs="Poppins"/>
          <w:noProof/>
          <w:color w:val="000000" w:themeColor="text1"/>
        </w:rPr>
      </w:pPr>
      <w:r w:rsidRPr="00180A52">
        <w:rPr>
          <w:rFonts w:ascii="Poppins" w:eastAsia="Calibri" w:hAnsi="Poppins" w:cs="Poppins"/>
          <w:b/>
          <w:bCs/>
          <w:noProof/>
          <w:color w:val="000000" w:themeColor="text1"/>
        </w:rPr>
        <w:t xml:space="preserve">Definição da </w:t>
      </w:r>
      <w:r w:rsidR="00CD2101" w:rsidRPr="00180A52">
        <w:rPr>
          <w:rFonts w:ascii="Poppins" w:eastAsia="Calibri" w:hAnsi="Poppins" w:cs="Poppins"/>
          <w:b/>
          <w:bCs/>
          <w:noProof/>
          <w:color w:val="000000" w:themeColor="text1"/>
        </w:rPr>
        <w:t>c</w:t>
      </w:r>
      <w:r w:rsidRPr="00180A52">
        <w:rPr>
          <w:rFonts w:ascii="Poppins" w:eastAsia="Calibri" w:hAnsi="Poppins" w:cs="Poppins"/>
          <w:b/>
          <w:bCs/>
          <w:noProof/>
          <w:color w:val="000000" w:themeColor="text1"/>
        </w:rPr>
        <w:t xml:space="preserve">onfiguração de </w:t>
      </w:r>
      <w:r w:rsidR="00182615">
        <w:rPr>
          <w:rFonts w:ascii="Poppins" w:eastAsia="Calibri" w:hAnsi="Poppins" w:cs="Poppins"/>
          <w:b/>
          <w:bCs/>
          <w:noProof/>
          <w:color w:val="000000" w:themeColor="text1"/>
        </w:rPr>
        <w:t>t</w:t>
      </w:r>
      <w:r w:rsidRPr="00180A52">
        <w:rPr>
          <w:rFonts w:ascii="Poppins" w:eastAsia="Calibri" w:hAnsi="Poppins" w:cs="Poppins"/>
          <w:b/>
          <w:bCs/>
          <w:noProof/>
          <w:color w:val="000000" w:themeColor="text1"/>
        </w:rPr>
        <w:t>reinamento</w:t>
      </w:r>
    </w:p>
    <w:p w14:paraId="69BF5C2C" w14:textId="36156833" w:rsidR="008A1A61" w:rsidRPr="00180A52" w:rsidRDefault="008A1A61" w:rsidP="00042607">
      <w:pPr>
        <w:spacing w:before="192" w:after="192"/>
        <w:ind w:left="90"/>
        <w:rPr>
          <w:rFonts w:ascii="Poppins Light" w:eastAsia="Calibri" w:hAnsi="Poppins Light" w:cs="Poppins Light"/>
          <w:noProof/>
          <w:color w:val="000000" w:themeColor="text1"/>
        </w:rPr>
      </w:pPr>
      <w:r w:rsidRPr="00180A52">
        <w:rPr>
          <w:rFonts w:ascii="Poppins Light" w:eastAsia="Calibri" w:hAnsi="Poppins Light" w:cs="Poppins Light"/>
          <w:noProof/>
          <w:color w:val="000000" w:themeColor="text1"/>
        </w:rPr>
        <w:t>Qual é a função de perda mais adequada para o problema apresentado deste projeto</w:t>
      </w:r>
      <w:r w:rsidR="00FE1510" w:rsidRPr="00180A52">
        <w:rPr>
          <w:rFonts w:ascii="Poppins Light" w:eastAsia="Calibri" w:hAnsi="Poppins Light" w:cs="Poppins Light"/>
          <w:noProof/>
          <w:color w:val="000000" w:themeColor="text1"/>
        </w:rPr>
        <w:t>,</w:t>
      </w:r>
      <w:r w:rsidRPr="00180A52">
        <w:rPr>
          <w:rFonts w:ascii="Poppins Light" w:eastAsia="Calibri" w:hAnsi="Poppins Light" w:cs="Poppins Light"/>
          <w:noProof/>
          <w:color w:val="000000" w:themeColor="text1"/>
        </w:rPr>
        <w:t xml:space="preserve"> considerando que será </w:t>
      </w:r>
      <w:r w:rsidR="00FE1510" w:rsidRPr="00180A52">
        <w:rPr>
          <w:rFonts w:ascii="Poppins Light" w:eastAsia="Calibri" w:hAnsi="Poppins Light" w:cs="Poppins Light"/>
          <w:noProof/>
          <w:color w:val="000000" w:themeColor="text1"/>
        </w:rPr>
        <w:t xml:space="preserve">utilizada </w:t>
      </w:r>
      <w:r w:rsidRPr="00180A52">
        <w:rPr>
          <w:rFonts w:ascii="Poppins Light" w:eastAsia="Calibri" w:hAnsi="Poppins Light" w:cs="Poppins Light"/>
          <w:noProof/>
          <w:color w:val="000000" w:themeColor="text1"/>
        </w:rPr>
        <w:t xml:space="preserve">a </w:t>
      </w:r>
      <w:r w:rsidR="00FE1510" w:rsidRPr="00180A52">
        <w:rPr>
          <w:rFonts w:ascii="Poppins Light" w:eastAsia="Calibri" w:hAnsi="Poppins Light" w:cs="Poppins Light"/>
          <w:noProof/>
          <w:color w:val="000000" w:themeColor="text1"/>
        </w:rPr>
        <w:t>c</w:t>
      </w:r>
      <w:r w:rsidRPr="00180A52">
        <w:rPr>
          <w:rFonts w:ascii="Poppins Light" w:eastAsia="Calibri" w:hAnsi="Poppins Light" w:cs="Poppins Light"/>
          <w:noProof/>
          <w:color w:val="000000" w:themeColor="text1"/>
        </w:rPr>
        <w:t>lassificação Multiclasse?</w:t>
      </w:r>
    </w:p>
    <w:p w14:paraId="1A4D85E9" w14:textId="02EA3DF3" w:rsidR="000761CC" w:rsidRPr="00180A52" w:rsidRDefault="000761CC" w:rsidP="000761CC">
      <w:pPr>
        <w:spacing w:before="192" w:after="192"/>
        <w:ind w:left="90"/>
        <w:rPr>
          <w:rFonts w:ascii="Poppins Light" w:eastAsia="Calibri" w:hAnsi="Poppins Light" w:cs="Poppins Light"/>
          <w:noProof/>
          <w:color w:val="000000" w:themeColor="text1"/>
        </w:rPr>
      </w:pPr>
      <w:r w:rsidRPr="00180A52">
        <w:rPr>
          <w:rFonts w:ascii="Poppins Light" w:eastAsia="Calibri" w:hAnsi="Poppins Light" w:cs="Poppins Light"/>
          <w:noProof/>
          <w:color w:val="000000" w:themeColor="text1"/>
        </w:rPr>
        <w:t>Qual algoritmo de otimização será utilizado?</w:t>
      </w:r>
    </w:p>
    <w:p w14:paraId="771C7379" w14:textId="6E4B38F4" w:rsidR="00041A98" w:rsidRPr="00180A52" w:rsidRDefault="00041A98" w:rsidP="00041A98">
      <w:pPr>
        <w:pStyle w:val="PargrafodaLista"/>
        <w:numPr>
          <w:ilvl w:val="0"/>
          <w:numId w:val="6"/>
        </w:numPr>
        <w:spacing w:before="192" w:after="192"/>
        <w:rPr>
          <w:rFonts w:ascii="Poppins Light" w:eastAsia="Calibri" w:hAnsi="Poppins Light" w:cs="Poppins Light"/>
          <w:noProof/>
          <w:color w:val="000000" w:themeColor="text1"/>
        </w:rPr>
      </w:pPr>
      <w:r w:rsidRPr="00180A52">
        <w:rPr>
          <w:rFonts w:ascii="Poppins" w:eastAsia="Calibri" w:hAnsi="Poppins" w:cs="Poppins"/>
          <w:b/>
          <w:bCs/>
          <w:noProof/>
          <w:color w:val="000000" w:themeColor="text1"/>
        </w:rPr>
        <w:t xml:space="preserve">Treinamento </w:t>
      </w:r>
      <w:r w:rsidR="00AB7DED" w:rsidRPr="00180A52">
        <w:rPr>
          <w:rFonts w:ascii="Poppins" w:eastAsia="Calibri" w:hAnsi="Poppins" w:cs="Poppins"/>
          <w:b/>
          <w:bCs/>
          <w:noProof/>
          <w:color w:val="000000" w:themeColor="text1"/>
        </w:rPr>
        <w:t>d</w:t>
      </w:r>
      <w:r w:rsidR="00AB7DED">
        <w:rPr>
          <w:rFonts w:ascii="Poppins" w:eastAsia="Calibri" w:hAnsi="Poppins" w:cs="Poppins"/>
          <w:b/>
          <w:bCs/>
          <w:noProof/>
          <w:color w:val="000000" w:themeColor="text1"/>
        </w:rPr>
        <w:t>o</w:t>
      </w:r>
      <w:r w:rsidR="00AB7DED" w:rsidRPr="00180A52">
        <w:rPr>
          <w:rFonts w:ascii="Poppins" w:eastAsia="Calibri" w:hAnsi="Poppins" w:cs="Poppins"/>
          <w:b/>
          <w:bCs/>
          <w:noProof/>
          <w:color w:val="000000" w:themeColor="text1"/>
        </w:rPr>
        <w:t xml:space="preserve"> </w:t>
      </w:r>
      <w:r w:rsidRPr="00180A52">
        <w:rPr>
          <w:rFonts w:ascii="Poppins" w:eastAsia="Calibri" w:hAnsi="Poppins" w:cs="Poppins"/>
          <w:b/>
          <w:bCs/>
          <w:noProof/>
          <w:color w:val="000000" w:themeColor="text1"/>
        </w:rPr>
        <w:t>modelo</w:t>
      </w:r>
    </w:p>
    <w:p w14:paraId="3005D058" w14:textId="7BA68BDD" w:rsidR="00842C5C" w:rsidRPr="00180A52" w:rsidRDefault="00842C5C" w:rsidP="00D637EF">
      <w:pPr>
        <w:spacing w:before="192" w:after="192"/>
        <w:ind w:left="90"/>
        <w:rPr>
          <w:rFonts w:ascii="Poppins Light" w:eastAsia="Calibri" w:hAnsi="Poppins Light" w:cs="Poppins Light"/>
          <w:noProof/>
          <w:color w:val="000000" w:themeColor="text1"/>
        </w:rPr>
      </w:pPr>
      <w:r w:rsidRPr="00180A52">
        <w:rPr>
          <w:rFonts w:ascii="Poppins Light" w:eastAsia="Calibri" w:hAnsi="Poppins Light" w:cs="Poppins Light"/>
          <w:noProof/>
          <w:color w:val="000000" w:themeColor="text1"/>
        </w:rPr>
        <w:t xml:space="preserve">Qual </w:t>
      </w:r>
      <w:r w:rsidR="00690EC1" w:rsidRPr="00180A52">
        <w:rPr>
          <w:rFonts w:ascii="Poppins Light" w:eastAsia="Calibri" w:hAnsi="Poppins Light" w:cs="Poppins Light"/>
          <w:noProof/>
          <w:color w:val="000000" w:themeColor="text1"/>
        </w:rPr>
        <w:t xml:space="preserve">é </w:t>
      </w:r>
      <w:r w:rsidRPr="00180A52">
        <w:rPr>
          <w:rFonts w:ascii="Poppins Light" w:eastAsia="Calibri" w:hAnsi="Poppins Light" w:cs="Poppins Light"/>
          <w:noProof/>
          <w:color w:val="000000" w:themeColor="text1"/>
        </w:rPr>
        <w:t>o volume de dados disponível para treinamento do modelo em cada classe?</w:t>
      </w:r>
    </w:p>
    <w:p w14:paraId="75D537EF" w14:textId="77777777" w:rsidR="00ED7884" w:rsidRPr="00180A52" w:rsidRDefault="00ED7884" w:rsidP="00D637EF">
      <w:pPr>
        <w:spacing w:before="192" w:after="192"/>
        <w:ind w:left="90"/>
        <w:rPr>
          <w:rFonts w:ascii="Poppins Light" w:eastAsia="Calibri" w:hAnsi="Poppins Light" w:cs="Poppins Light"/>
          <w:noProof/>
          <w:color w:val="000000" w:themeColor="text1"/>
          <w:sz w:val="20"/>
          <w:szCs w:val="20"/>
        </w:rPr>
      </w:pPr>
    </w:p>
    <w:p w14:paraId="5083869D" w14:textId="56D4CCF8" w:rsidR="00E227A8" w:rsidRPr="00180A52" w:rsidRDefault="00D6154A" w:rsidP="00546582">
      <w:pPr>
        <w:spacing w:before="192" w:after="192"/>
        <w:rPr>
          <w:rFonts w:ascii="Poppins" w:eastAsia="Poppins" w:hAnsi="Poppins" w:cs="Poppins"/>
          <w:noProof/>
          <w:color w:val="000000" w:themeColor="text1"/>
          <w:sz w:val="28"/>
          <w:szCs w:val="28"/>
        </w:rPr>
      </w:pPr>
      <w:r w:rsidRPr="002E16DE">
        <w:rPr>
          <w:rFonts w:ascii="Poppins" w:eastAsia="Poppins" w:hAnsi="Poppins" w:cs="Poppins"/>
          <w:b/>
          <w:bCs/>
          <w:noProof/>
          <w:color w:val="000000" w:themeColor="text1"/>
          <w:sz w:val="28"/>
          <w:szCs w:val="28"/>
        </w:rPr>
        <w:t xml:space="preserve">Etapa de </w:t>
      </w:r>
      <w:r w:rsidR="00182615" w:rsidRPr="00E84F98">
        <w:rPr>
          <w:rFonts w:ascii="Poppins" w:eastAsia="Poppins" w:hAnsi="Poppins" w:cs="Poppins"/>
          <w:b/>
          <w:bCs/>
          <w:noProof/>
          <w:color w:val="000000" w:themeColor="text1"/>
          <w:sz w:val="28"/>
          <w:szCs w:val="28"/>
        </w:rPr>
        <w:t>t</w:t>
      </w:r>
      <w:r w:rsidR="5F3380FA" w:rsidRPr="002E16DE">
        <w:rPr>
          <w:rFonts w:ascii="Poppins" w:eastAsia="Poppins" w:hAnsi="Poppins" w:cs="Poppins"/>
          <w:b/>
          <w:bCs/>
          <w:noProof/>
          <w:color w:val="000000" w:themeColor="text1"/>
          <w:sz w:val="28"/>
          <w:szCs w:val="28"/>
        </w:rPr>
        <w:t>estes</w:t>
      </w:r>
    </w:p>
    <w:p w14:paraId="3944A5F4" w14:textId="19A4B509" w:rsidR="00BF690A" w:rsidRPr="00180A52" w:rsidRDefault="00BF690A" w:rsidP="00D6154A">
      <w:pPr>
        <w:spacing w:before="192" w:after="192"/>
        <w:rPr>
          <w:rFonts w:ascii="Poppins Light" w:eastAsia="Calibri" w:hAnsi="Poppins Light" w:cs="Poppins Light"/>
          <w:noProof/>
        </w:rPr>
      </w:pPr>
      <w:r w:rsidRPr="00180A52">
        <w:rPr>
          <w:rFonts w:ascii="Poppins Light" w:eastAsia="Calibri" w:hAnsi="Poppins Light" w:cs="Poppins Light"/>
          <w:noProof/>
        </w:rPr>
        <w:t>Quais métricas devem ser utilizadas para acompanhar o desempenho do treinamento do modelo?</w:t>
      </w:r>
    </w:p>
    <w:p w14:paraId="199F54E3" w14:textId="77777777" w:rsidR="00BF690A" w:rsidRPr="00180A52" w:rsidRDefault="00BF690A" w:rsidP="00D6154A">
      <w:pPr>
        <w:spacing w:before="192" w:after="192"/>
        <w:rPr>
          <w:rFonts w:ascii="Poppins Light" w:eastAsia="Calibri" w:hAnsi="Poppins Light" w:cs="Poppins Light"/>
          <w:noProof/>
        </w:rPr>
      </w:pPr>
      <w:r w:rsidRPr="00180A52">
        <w:rPr>
          <w:rFonts w:ascii="Poppins Light" w:eastAsia="Calibri" w:hAnsi="Poppins Light" w:cs="Poppins Light"/>
          <w:noProof/>
        </w:rPr>
        <w:t>Quais métricas são usadas para avaliar o desempenho do modelo no conjunto de teste?</w:t>
      </w:r>
    </w:p>
    <w:p w14:paraId="49FAC320" w14:textId="77777777" w:rsidR="00ED7884" w:rsidRPr="00180A52" w:rsidRDefault="00ED7884" w:rsidP="00D6154A">
      <w:pPr>
        <w:spacing w:before="192" w:after="192"/>
        <w:rPr>
          <w:rFonts w:ascii="Poppins Light" w:eastAsia="Calibri" w:hAnsi="Poppins Light" w:cs="Poppins Light"/>
          <w:noProof/>
          <w:sz w:val="20"/>
          <w:szCs w:val="20"/>
        </w:rPr>
      </w:pPr>
    </w:p>
    <w:p w14:paraId="099C8565" w14:textId="3CC82853" w:rsidR="00E227A8" w:rsidRPr="00180A52" w:rsidRDefault="00D6154A" w:rsidP="00546582">
      <w:pPr>
        <w:spacing w:before="192" w:after="192" w:line="259" w:lineRule="auto"/>
        <w:rPr>
          <w:rFonts w:ascii="Poppins" w:eastAsia="Poppins" w:hAnsi="Poppins" w:cs="Poppins"/>
          <w:noProof/>
          <w:color w:val="000000" w:themeColor="text1"/>
          <w:sz w:val="28"/>
          <w:szCs w:val="28"/>
        </w:rPr>
      </w:pPr>
      <w:r w:rsidRPr="002E16DE">
        <w:rPr>
          <w:rFonts w:ascii="Poppins" w:eastAsia="Poppins" w:hAnsi="Poppins" w:cs="Poppins"/>
          <w:b/>
          <w:bCs/>
          <w:noProof/>
          <w:color w:val="000000" w:themeColor="text1"/>
          <w:sz w:val="28"/>
          <w:szCs w:val="28"/>
        </w:rPr>
        <w:t xml:space="preserve">Etapa de </w:t>
      </w:r>
      <w:r w:rsidR="00182615" w:rsidRPr="00E84F98">
        <w:rPr>
          <w:rFonts w:ascii="Poppins" w:eastAsia="Poppins" w:hAnsi="Poppins" w:cs="Poppins"/>
          <w:b/>
          <w:bCs/>
          <w:noProof/>
          <w:color w:val="000000" w:themeColor="text1"/>
          <w:sz w:val="28"/>
          <w:szCs w:val="28"/>
        </w:rPr>
        <w:t>a</w:t>
      </w:r>
      <w:r w:rsidR="5F3380FA" w:rsidRPr="002E16DE">
        <w:rPr>
          <w:rFonts w:ascii="Poppins" w:eastAsia="Poppins" w:hAnsi="Poppins" w:cs="Poppins"/>
          <w:b/>
          <w:bCs/>
          <w:noProof/>
          <w:color w:val="000000" w:themeColor="text1"/>
          <w:sz w:val="28"/>
          <w:szCs w:val="28"/>
        </w:rPr>
        <w:t>valiação</w:t>
      </w:r>
    </w:p>
    <w:p w14:paraId="6C4EF5ED" w14:textId="036576BD" w:rsidR="00BF690A" w:rsidRPr="00180A52" w:rsidRDefault="00BF690A" w:rsidP="00D6154A">
      <w:pPr>
        <w:spacing w:before="192" w:after="192"/>
        <w:rPr>
          <w:rFonts w:ascii="Poppins Light" w:eastAsia="Calibri" w:hAnsi="Poppins Light" w:cs="Poppins Light"/>
          <w:noProof/>
        </w:rPr>
      </w:pPr>
      <w:r w:rsidRPr="00180A52">
        <w:rPr>
          <w:rFonts w:ascii="Poppins Light" w:eastAsia="Calibri" w:hAnsi="Poppins Light" w:cs="Poppins Light"/>
          <w:noProof/>
        </w:rPr>
        <w:t>Qual é o objetivo da etapa de avaliação no processo de desenvolvimento do modelo?</w:t>
      </w:r>
    </w:p>
    <w:p w14:paraId="0FAB7145" w14:textId="38833D09" w:rsidR="00E227A8" w:rsidRPr="00180A52" w:rsidRDefault="00E227A8" w:rsidP="00BF690A">
      <w:pPr>
        <w:spacing w:before="192" w:after="192"/>
        <w:rPr>
          <w:rFonts w:ascii="Poppins Light" w:eastAsia="Calibri" w:hAnsi="Poppins Light" w:cs="Poppins Light"/>
          <w:noProof/>
          <w:color w:val="000000" w:themeColor="text1"/>
        </w:rPr>
      </w:pPr>
    </w:p>
    <w:p w14:paraId="43C19B8E" w14:textId="77777777" w:rsidR="00ED7884" w:rsidRPr="00180A52" w:rsidRDefault="00ED7884" w:rsidP="00BF690A">
      <w:pPr>
        <w:spacing w:before="192" w:after="192"/>
        <w:rPr>
          <w:rFonts w:ascii="Poppins Light" w:eastAsia="Calibri" w:hAnsi="Poppins Light" w:cs="Poppins Light"/>
          <w:noProof/>
          <w:color w:val="000000" w:themeColor="text1"/>
        </w:rPr>
      </w:pPr>
    </w:p>
    <w:sectPr w:rsidR="00ED7884" w:rsidRPr="00180A5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935DD" w14:textId="77777777" w:rsidR="000F11D3" w:rsidRDefault="000F11D3">
      <w:r>
        <w:separator/>
      </w:r>
    </w:p>
  </w:endnote>
  <w:endnote w:type="continuationSeparator" w:id="0">
    <w:p w14:paraId="07367377" w14:textId="77777777" w:rsidR="000F11D3" w:rsidRDefault="000F11D3">
      <w:r>
        <w:continuationSeparator/>
      </w:r>
    </w:p>
  </w:endnote>
  <w:endnote w:type="continuationNotice" w:id="1">
    <w:p w14:paraId="26D48767" w14:textId="77777777" w:rsidR="000F11D3" w:rsidRDefault="000F11D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oppins">
    <w:altName w:val="Nirmala UI"/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EndPr/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1DFF3807" w14:textId="77777777" w:rsidR="006A6DDD" w:rsidRPr="00814E58" w:rsidRDefault="006A6DDD" w:rsidP="006A6DDD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>
              <w:rPr>
                <w:rFonts w:ascii="Poppins" w:hAnsi="Poppins" w:cs="Poppins"/>
                <w:sz w:val="20"/>
                <w:szCs w:val="20"/>
              </w:rPr>
              <w:t>DADOS</w:t>
            </w:r>
            <w:r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Pr="00814E58">
              <w:rPr>
                <w:rFonts w:ascii="Poppins" w:hAnsi="Poppins" w:cs="Poppins"/>
                <w:sz w:val="20"/>
                <w:szCs w:val="20"/>
              </w:rPr>
              <w:tab/>
              <w:t xml:space="preserve">[UNIDADE </w:t>
            </w:r>
            <w:r>
              <w:rPr>
                <w:rFonts w:ascii="Poppins" w:hAnsi="Poppins" w:cs="Poppins"/>
                <w:sz w:val="20"/>
                <w:szCs w:val="20"/>
              </w:rPr>
              <w:t>4</w:t>
            </w:r>
            <w:r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Pr="00814E58">
              <w:rPr>
                <w:rFonts w:ascii="Poppins" w:hAnsi="Poppins" w:cs="Poppins"/>
                <w:sz w:val="20"/>
                <w:szCs w:val="20"/>
              </w:rPr>
              <w:tab/>
              <w:t>[COMPONENTE</w:t>
            </w:r>
            <w:r>
              <w:rPr>
                <w:rFonts w:ascii="Poppins" w:hAnsi="Poppins" w:cs="Poppins"/>
                <w:sz w:val="20"/>
                <w:szCs w:val="20"/>
              </w:rPr>
              <w:t xml:space="preserve"> 4</w:t>
            </w:r>
            <w:r w:rsidRPr="00814E58">
              <w:rPr>
                <w:rFonts w:ascii="Poppins" w:hAnsi="Poppins" w:cs="Poppins"/>
                <w:sz w:val="20"/>
                <w:szCs w:val="20"/>
              </w:rPr>
              <w:t>]</w:t>
            </w:r>
          </w:p>
          <w:p w14:paraId="214D1726" w14:textId="6D67C51F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26563" w14:textId="77777777" w:rsidR="00930525" w:rsidRDefault="0093052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AB8C7" w14:textId="77777777" w:rsidR="000F11D3" w:rsidRDefault="000F11D3">
      <w:r>
        <w:separator/>
      </w:r>
    </w:p>
  </w:footnote>
  <w:footnote w:type="continuationSeparator" w:id="0">
    <w:p w14:paraId="2B0D8C11" w14:textId="77777777" w:rsidR="000F11D3" w:rsidRDefault="000F11D3">
      <w:r>
        <w:continuationSeparator/>
      </w:r>
    </w:p>
  </w:footnote>
  <w:footnote w:type="continuationNotice" w:id="1">
    <w:p w14:paraId="765BD814" w14:textId="77777777" w:rsidR="000F11D3" w:rsidRDefault="000F11D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908AF" w14:textId="77777777" w:rsidR="00930525" w:rsidRDefault="0093052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664DEBD9" w:rsidR="00E227A8" w:rsidRDefault="00930525" w:rsidP="00E227A8">
    <w:pPr>
      <w:pStyle w:val="Cabealho"/>
      <w:jc w:val="right"/>
    </w:pPr>
    <w:r>
      <w:rPr>
        <w:noProof/>
      </w:rPr>
      <w:drawing>
        <wp:inline distT="0" distB="0" distL="0" distR="0" wp14:anchorId="565DC503" wp14:editId="69EF780D">
          <wp:extent cx="1879203" cy="846001"/>
          <wp:effectExtent l="0" t="0" r="6985" b="0"/>
          <wp:docPr id="726623296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6623296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9203" cy="8460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B057E" w14:textId="77777777" w:rsidR="00930525" w:rsidRDefault="0093052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D1533"/>
    <w:multiLevelType w:val="hybridMultilevel"/>
    <w:tmpl w:val="CECAD52C"/>
    <w:lvl w:ilvl="0" w:tplc="B3D818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F6D52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6AACB8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0290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DA4A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169A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72A2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7472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30AC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7754E4"/>
    <w:multiLevelType w:val="hybridMultilevel"/>
    <w:tmpl w:val="CC22B5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0E28BA"/>
    <w:multiLevelType w:val="hybridMultilevel"/>
    <w:tmpl w:val="7EB216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F83317E"/>
    <w:multiLevelType w:val="hybridMultilevel"/>
    <w:tmpl w:val="E492768E"/>
    <w:lvl w:ilvl="0" w:tplc="0416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7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03837012">
    <w:abstractNumId w:val="0"/>
  </w:num>
  <w:num w:numId="2" w16cid:durableId="1507479581">
    <w:abstractNumId w:val="2"/>
  </w:num>
  <w:num w:numId="3" w16cid:durableId="2131437616">
    <w:abstractNumId w:val="3"/>
  </w:num>
  <w:num w:numId="4" w16cid:durableId="4291338">
    <w:abstractNumId w:val="7"/>
  </w:num>
  <w:num w:numId="5" w16cid:durableId="486635094">
    <w:abstractNumId w:val="5"/>
  </w:num>
  <w:num w:numId="6" w16cid:durableId="1756392648">
    <w:abstractNumId w:val="4"/>
  </w:num>
  <w:num w:numId="7" w16cid:durableId="293608410">
    <w:abstractNumId w:val="1"/>
  </w:num>
  <w:num w:numId="8" w16cid:durableId="878128440">
    <w:abstractNumId w:val="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A8"/>
    <w:rsid w:val="000278D8"/>
    <w:rsid w:val="00041A98"/>
    <w:rsid w:val="00042607"/>
    <w:rsid w:val="000761CC"/>
    <w:rsid w:val="00093C5A"/>
    <w:rsid w:val="000A4E65"/>
    <w:rsid w:val="000A788D"/>
    <w:rsid w:val="000C6619"/>
    <w:rsid w:val="000D3B77"/>
    <w:rsid w:val="000E66EE"/>
    <w:rsid w:val="000F11D3"/>
    <w:rsid w:val="000F7DE9"/>
    <w:rsid w:val="00114D9E"/>
    <w:rsid w:val="00121BF4"/>
    <w:rsid w:val="00124756"/>
    <w:rsid w:val="0012574E"/>
    <w:rsid w:val="00137936"/>
    <w:rsid w:val="00160195"/>
    <w:rsid w:val="00180A52"/>
    <w:rsid w:val="00182615"/>
    <w:rsid w:val="00182B9C"/>
    <w:rsid w:val="001833F6"/>
    <w:rsid w:val="001A28EB"/>
    <w:rsid w:val="001A2D86"/>
    <w:rsid w:val="001A32C9"/>
    <w:rsid w:val="001C335A"/>
    <w:rsid w:val="001C520C"/>
    <w:rsid w:val="001D4BD1"/>
    <w:rsid w:val="001E24D0"/>
    <w:rsid w:val="001E7BC0"/>
    <w:rsid w:val="001F2448"/>
    <w:rsid w:val="002113C6"/>
    <w:rsid w:val="00211B6F"/>
    <w:rsid w:val="002344C7"/>
    <w:rsid w:val="002372B1"/>
    <w:rsid w:val="00252F67"/>
    <w:rsid w:val="00256D8D"/>
    <w:rsid w:val="002618C6"/>
    <w:rsid w:val="002632D3"/>
    <w:rsid w:val="00264B6B"/>
    <w:rsid w:val="002A2E96"/>
    <w:rsid w:val="002A4950"/>
    <w:rsid w:val="002C2156"/>
    <w:rsid w:val="002C6EC9"/>
    <w:rsid w:val="002D1A6D"/>
    <w:rsid w:val="002D51E3"/>
    <w:rsid w:val="002E16DE"/>
    <w:rsid w:val="002E6314"/>
    <w:rsid w:val="003009B4"/>
    <w:rsid w:val="003031BD"/>
    <w:rsid w:val="003072FF"/>
    <w:rsid w:val="0031638E"/>
    <w:rsid w:val="003365AE"/>
    <w:rsid w:val="00341AD5"/>
    <w:rsid w:val="00350958"/>
    <w:rsid w:val="00367C72"/>
    <w:rsid w:val="00392D7D"/>
    <w:rsid w:val="003B248C"/>
    <w:rsid w:val="003C032E"/>
    <w:rsid w:val="003C7218"/>
    <w:rsid w:val="003C745D"/>
    <w:rsid w:val="003D4178"/>
    <w:rsid w:val="003D71CA"/>
    <w:rsid w:val="003E35B3"/>
    <w:rsid w:val="003E583A"/>
    <w:rsid w:val="003F1EDA"/>
    <w:rsid w:val="00404F20"/>
    <w:rsid w:val="0043789E"/>
    <w:rsid w:val="00437908"/>
    <w:rsid w:val="00441F70"/>
    <w:rsid w:val="0044234B"/>
    <w:rsid w:val="00454835"/>
    <w:rsid w:val="004552A6"/>
    <w:rsid w:val="00464B32"/>
    <w:rsid w:val="00491C71"/>
    <w:rsid w:val="00492DC3"/>
    <w:rsid w:val="004A2BE0"/>
    <w:rsid w:val="004B66A3"/>
    <w:rsid w:val="004E0845"/>
    <w:rsid w:val="004E713D"/>
    <w:rsid w:val="004F088F"/>
    <w:rsid w:val="004F5DE9"/>
    <w:rsid w:val="0054587F"/>
    <w:rsid w:val="00546198"/>
    <w:rsid w:val="00546582"/>
    <w:rsid w:val="005517B2"/>
    <w:rsid w:val="00554A91"/>
    <w:rsid w:val="00585F34"/>
    <w:rsid w:val="005A5A09"/>
    <w:rsid w:val="005D19DC"/>
    <w:rsid w:val="005E4165"/>
    <w:rsid w:val="005F74BB"/>
    <w:rsid w:val="0060776C"/>
    <w:rsid w:val="006125B5"/>
    <w:rsid w:val="00624302"/>
    <w:rsid w:val="00630769"/>
    <w:rsid w:val="0063273B"/>
    <w:rsid w:val="00641B13"/>
    <w:rsid w:val="006448B9"/>
    <w:rsid w:val="00653C0C"/>
    <w:rsid w:val="00663AFA"/>
    <w:rsid w:val="00676B29"/>
    <w:rsid w:val="00690EC1"/>
    <w:rsid w:val="006A49B4"/>
    <w:rsid w:val="006A6DDD"/>
    <w:rsid w:val="006B3AE9"/>
    <w:rsid w:val="006D2327"/>
    <w:rsid w:val="00705074"/>
    <w:rsid w:val="007671B4"/>
    <w:rsid w:val="00773A8C"/>
    <w:rsid w:val="0078262D"/>
    <w:rsid w:val="00793666"/>
    <w:rsid w:val="007B6ABF"/>
    <w:rsid w:val="007D4079"/>
    <w:rsid w:val="007D4589"/>
    <w:rsid w:val="007F0700"/>
    <w:rsid w:val="007F2B52"/>
    <w:rsid w:val="007F4BA9"/>
    <w:rsid w:val="00802DFD"/>
    <w:rsid w:val="00814E58"/>
    <w:rsid w:val="00830892"/>
    <w:rsid w:val="0083474B"/>
    <w:rsid w:val="00841D59"/>
    <w:rsid w:val="00842C5C"/>
    <w:rsid w:val="00851368"/>
    <w:rsid w:val="008925A9"/>
    <w:rsid w:val="00893236"/>
    <w:rsid w:val="008A1A61"/>
    <w:rsid w:val="008B4C24"/>
    <w:rsid w:val="008D05FA"/>
    <w:rsid w:val="008D2568"/>
    <w:rsid w:val="008F775A"/>
    <w:rsid w:val="009154C5"/>
    <w:rsid w:val="0092769D"/>
    <w:rsid w:val="00930525"/>
    <w:rsid w:val="00937099"/>
    <w:rsid w:val="00966015"/>
    <w:rsid w:val="00971BD5"/>
    <w:rsid w:val="00976253"/>
    <w:rsid w:val="009B33B6"/>
    <w:rsid w:val="009B47CC"/>
    <w:rsid w:val="009B5982"/>
    <w:rsid w:val="00A65FAC"/>
    <w:rsid w:val="00A764F1"/>
    <w:rsid w:val="00AA60A0"/>
    <w:rsid w:val="00AB7DED"/>
    <w:rsid w:val="00AD78A6"/>
    <w:rsid w:val="00B01C8B"/>
    <w:rsid w:val="00B0573C"/>
    <w:rsid w:val="00B1133D"/>
    <w:rsid w:val="00B42B4B"/>
    <w:rsid w:val="00B45591"/>
    <w:rsid w:val="00B725AF"/>
    <w:rsid w:val="00B75A2A"/>
    <w:rsid w:val="00BA6A76"/>
    <w:rsid w:val="00BD3C69"/>
    <w:rsid w:val="00BD4406"/>
    <w:rsid w:val="00BE5B44"/>
    <w:rsid w:val="00BF690A"/>
    <w:rsid w:val="00C112EA"/>
    <w:rsid w:val="00C12E4A"/>
    <w:rsid w:val="00C42339"/>
    <w:rsid w:val="00C4723D"/>
    <w:rsid w:val="00C521CE"/>
    <w:rsid w:val="00C6070E"/>
    <w:rsid w:val="00C62CE1"/>
    <w:rsid w:val="00C83288"/>
    <w:rsid w:val="00C974B9"/>
    <w:rsid w:val="00CA4523"/>
    <w:rsid w:val="00CC2778"/>
    <w:rsid w:val="00CC2A45"/>
    <w:rsid w:val="00CD2101"/>
    <w:rsid w:val="00CF4353"/>
    <w:rsid w:val="00CF76E4"/>
    <w:rsid w:val="00D03B93"/>
    <w:rsid w:val="00D048BE"/>
    <w:rsid w:val="00D05B09"/>
    <w:rsid w:val="00D05B9C"/>
    <w:rsid w:val="00D11101"/>
    <w:rsid w:val="00D153E2"/>
    <w:rsid w:val="00D41C30"/>
    <w:rsid w:val="00D51131"/>
    <w:rsid w:val="00D553AB"/>
    <w:rsid w:val="00D6154A"/>
    <w:rsid w:val="00D61A8F"/>
    <w:rsid w:val="00D637EF"/>
    <w:rsid w:val="00D67483"/>
    <w:rsid w:val="00DC3F2D"/>
    <w:rsid w:val="00DC6216"/>
    <w:rsid w:val="00DD5204"/>
    <w:rsid w:val="00DD6ABA"/>
    <w:rsid w:val="00DE0C0D"/>
    <w:rsid w:val="00E10D86"/>
    <w:rsid w:val="00E1700E"/>
    <w:rsid w:val="00E227A8"/>
    <w:rsid w:val="00E36A5A"/>
    <w:rsid w:val="00E3790A"/>
    <w:rsid w:val="00E400A6"/>
    <w:rsid w:val="00E55C38"/>
    <w:rsid w:val="00E63299"/>
    <w:rsid w:val="00E65E96"/>
    <w:rsid w:val="00E66AE9"/>
    <w:rsid w:val="00E71901"/>
    <w:rsid w:val="00E73E76"/>
    <w:rsid w:val="00E77AF3"/>
    <w:rsid w:val="00E84F98"/>
    <w:rsid w:val="00EA3B37"/>
    <w:rsid w:val="00EB2ADE"/>
    <w:rsid w:val="00ED7884"/>
    <w:rsid w:val="00EF47B1"/>
    <w:rsid w:val="00EF4AFE"/>
    <w:rsid w:val="00F044D7"/>
    <w:rsid w:val="00F15B2A"/>
    <w:rsid w:val="00F3464D"/>
    <w:rsid w:val="00F432C9"/>
    <w:rsid w:val="00F472E5"/>
    <w:rsid w:val="00F51FEF"/>
    <w:rsid w:val="00F52AA0"/>
    <w:rsid w:val="00F57059"/>
    <w:rsid w:val="00F7068F"/>
    <w:rsid w:val="00F77255"/>
    <w:rsid w:val="00F86EBB"/>
    <w:rsid w:val="00FA4A0D"/>
    <w:rsid w:val="00FA7F37"/>
    <w:rsid w:val="00FB69DD"/>
    <w:rsid w:val="00FD3B82"/>
    <w:rsid w:val="00FD7F1E"/>
    <w:rsid w:val="00FE1510"/>
    <w:rsid w:val="00FE6A74"/>
    <w:rsid w:val="00FF3340"/>
    <w:rsid w:val="00FF3ECB"/>
    <w:rsid w:val="00FF4A33"/>
    <w:rsid w:val="05207D21"/>
    <w:rsid w:val="056D399E"/>
    <w:rsid w:val="0973D4B7"/>
    <w:rsid w:val="0D7F742A"/>
    <w:rsid w:val="0EAFFE4D"/>
    <w:rsid w:val="10EA5468"/>
    <w:rsid w:val="167555DF"/>
    <w:rsid w:val="16BA9635"/>
    <w:rsid w:val="18763500"/>
    <w:rsid w:val="1C1B74AE"/>
    <w:rsid w:val="1F3CB90A"/>
    <w:rsid w:val="1FEE29F6"/>
    <w:rsid w:val="28CAB468"/>
    <w:rsid w:val="3B3937B2"/>
    <w:rsid w:val="3CD128F0"/>
    <w:rsid w:val="3ED35FAE"/>
    <w:rsid w:val="45215373"/>
    <w:rsid w:val="4F6702CC"/>
    <w:rsid w:val="5A1FB439"/>
    <w:rsid w:val="5F13A05E"/>
    <w:rsid w:val="5F1F0217"/>
    <w:rsid w:val="5F3380FA"/>
    <w:rsid w:val="6DCC6667"/>
    <w:rsid w:val="6F54F237"/>
    <w:rsid w:val="78E625C3"/>
    <w:rsid w:val="7A106DC6"/>
    <w:rsid w:val="7C412502"/>
    <w:rsid w:val="7E4C5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1E24D0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97625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7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4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hyperlink" Target="https://doi.org/10.22002/D1.20098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0</TotalTime>
  <Pages>1</Pages>
  <Words>331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william yohei</cp:lastModifiedBy>
  <cp:revision>2</cp:revision>
  <cp:lastPrinted>2006-08-31T06:40:00Z</cp:lastPrinted>
  <dcterms:created xsi:type="dcterms:W3CDTF">2026-03-04T02:55:00Z</dcterms:created>
  <dcterms:modified xsi:type="dcterms:W3CDTF">2026-03-04T02:55:00Z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