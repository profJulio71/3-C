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820574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820574">
        <w:rPr>
          <w:rFonts w:ascii="Poppins" w:hAnsi="Poppins" w:cs="Poppins"/>
          <w:bCs/>
          <w:szCs w:val="32"/>
        </w:rPr>
        <w:t xml:space="preserve">Roteiro de </w:t>
      </w:r>
      <w:r w:rsidR="00E227A8" w:rsidRPr="00820574">
        <w:rPr>
          <w:rFonts w:ascii="Poppins" w:hAnsi="Poppins" w:cs="Poppins"/>
          <w:bCs/>
          <w:szCs w:val="32"/>
        </w:rPr>
        <w:t xml:space="preserve">Atividade </w:t>
      </w:r>
      <w:r w:rsidRPr="00820574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20574" w:rsidRDefault="00814E58" w:rsidP="00814E58">
      <w:pPr>
        <w:rPr>
          <w:rFonts w:ascii="Poppins" w:hAnsi="Poppins" w:cs="Poppins"/>
        </w:rPr>
      </w:pPr>
    </w:p>
    <w:p w14:paraId="3859BC60" w14:textId="7A01095D" w:rsidR="00E227A8" w:rsidRPr="00820574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820574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820574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820574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820574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820574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820574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820574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820574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820574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20574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C49C706" w14:textId="3726A524" w:rsidR="0060776C" w:rsidRPr="00820574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20574">
        <w:rPr>
          <w:rFonts w:ascii="Poppins" w:eastAsia="Poppins" w:hAnsi="Poppins" w:cs="Poppins"/>
          <w:b/>
          <w:sz w:val="32"/>
        </w:rPr>
        <w:t xml:space="preserve">Título da atividade: Exercícios de </w:t>
      </w:r>
      <w:r w:rsidR="00820574" w:rsidRPr="00261450">
        <w:rPr>
          <w:rFonts w:ascii="Poppins" w:eastAsia="Poppins" w:hAnsi="Poppins" w:cs="Poppins"/>
          <w:b/>
          <w:sz w:val="32"/>
        </w:rPr>
        <w:t>f</w:t>
      </w:r>
      <w:r w:rsidRPr="00820574">
        <w:rPr>
          <w:rFonts w:ascii="Poppins" w:eastAsia="Poppins" w:hAnsi="Poppins" w:cs="Poppins"/>
          <w:b/>
          <w:sz w:val="32"/>
        </w:rPr>
        <w:t>ixação</w:t>
      </w:r>
    </w:p>
    <w:p w14:paraId="65650FF6" w14:textId="77777777" w:rsidR="0060776C" w:rsidRPr="00820574" w:rsidRDefault="0060776C" w:rsidP="0060776C">
      <w:pPr>
        <w:spacing w:line="288" w:lineRule="auto"/>
        <w:jc w:val="both"/>
        <w:rPr>
          <w:rFonts w:ascii="Poppins" w:hAnsi="Poppins" w:cs="Poppins"/>
          <w:sz w:val="22"/>
          <w:szCs w:val="22"/>
          <w:u w:val="single"/>
        </w:rPr>
      </w:pPr>
    </w:p>
    <w:p w14:paraId="161369BA" w14:textId="609A2E31" w:rsidR="00E227A8" w:rsidRPr="00820574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20574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01CBC311" w14:textId="5361A7AB" w:rsidR="00E227A8" w:rsidRPr="00820574" w:rsidRDefault="00E1700E" w:rsidP="007B6ABF">
      <w:pPr>
        <w:rPr>
          <w:rFonts w:ascii="Poppins" w:hAnsi="Poppins" w:cs="Poppins"/>
          <w:noProof/>
        </w:rPr>
      </w:pPr>
      <w:r w:rsidRPr="00820574">
        <w:rPr>
          <w:rFonts w:ascii="Poppins" w:eastAsia="Poppins Light" w:hAnsi="Poppins" w:cs="Poppins"/>
        </w:rPr>
        <w:t>Praticar exercícios para fixar o conhecimento sobre análise sintática e semântica</w:t>
      </w:r>
      <w:r w:rsidR="005D2AB9" w:rsidRPr="00820574">
        <w:rPr>
          <w:rFonts w:ascii="Poppins" w:eastAsia="Poppins Light" w:hAnsi="Poppins" w:cs="Poppins"/>
        </w:rPr>
        <w:t>.</w:t>
      </w:r>
    </w:p>
    <w:p w14:paraId="01070306" w14:textId="77777777" w:rsidR="00E227A8" w:rsidRPr="00820574" w:rsidRDefault="00E227A8" w:rsidP="00E227A8">
      <w:pPr>
        <w:rPr>
          <w:rFonts w:ascii="Poppins" w:hAnsi="Poppins" w:cs="Poppins"/>
          <w:noProof/>
        </w:rPr>
      </w:pPr>
    </w:p>
    <w:p w14:paraId="41120CF5" w14:textId="1407A23D" w:rsidR="52AFA297" w:rsidRPr="00820574" w:rsidRDefault="52AFA297" w:rsidP="4FBFCDB7">
      <w:pPr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820574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Passo a Passo</w:t>
      </w:r>
    </w:p>
    <w:p w14:paraId="65D1F1A5" w14:textId="70A77359" w:rsidR="00356C6D" w:rsidRPr="00820574" w:rsidRDefault="00356C6D" w:rsidP="00356C6D">
      <w:pPr>
        <w:pStyle w:val="PargrafodaLista"/>
        <w:numPr>
          <w:ilvl w:val="0"/>
          <w:numId w:val="7"/>
        </w:numPr>
        <w:rPr>
          <w:rFonts w:ascii="Poppins" w:eastAsia="Poppins Light" w:hAnsi="Poppins" w:cs="Poppins"/>
          <w:noProof/>
          <w:color w:val="000000" w:themeColor="text1"/>
        </w:rPr>
      </w:pPr>
      <w:r w:rsidRPr="00820574">
        <w:rPr>
          <w:rFonts w:ascii="Poppins" w:eastAsia="Poppins Light" w:hAnsi="Poppins" w:cs="Poppins"/>
          <w:noProof/>
          <w:color w:val="000000" w:themeColor="text1"/>
        </w:rPr>
        <w:t>Passo 1: Com seu grupo, analise os dados apresentados no enunciado da tarefa;</w:t>
      </w:r>
    </w:p>
    <w:p w14:paraId="423038FC" w14:textId="62E14060" w:rsidR="00356C6D" w:rsidRPr="00820574" w:rsidRDefault="00356C6D" w:rsidP="00356C6D">
      <w:pPr>
        <w:pStyle w:val="PargrafodaLista"/>
        <w:numPr>
          <w:ilvl w:val="0"/>
          <w:numId w:val="7"/>
        </w:numPr>
        <w:rPr>
          <w:rFonts w:ascii="Poppins" w:eastAsia="Poppins Light" w:hAnsi="Poppins" w:cs="Poppins"/>
          <w:noProof/>
          <w:color w:val="000000" w:themeColor="text1"/>
        </w:rPr>
      </w:pPr>
      <w:r w:rsidRPr="00820574">
        <w:rPr>
          <w:rFonts w:ascii="Poppins" w:eastAsia="Poppins Light" w:hAnsi="Poppins" w:cs="Poppins"/>
          <w:noProof/>
          <w:color w:val="000000" w:themeColor="text1"/>
        </w:rPr>
        <w:t>Passo 2: Elabore e indique sua resposta para a atividade proposta;</w:t>
      </w:r>
    </w:p>
    <w:p w14:paraId="78C97BD1" w14:textId="765D8399" w:rsidR="4FBFCDB7" w:rsidRPr="00820574" w:rsidRDefault="00356C6D" w:rsidP="00356C6D">
      <w:pPr>
        <w:pStyle w:val="PargrafodaLista"/>
        <w:numPr>
          <w:ilvl w:val="0"/>
          <w:numId w:val="7"/>
        </w:numPr>
        <w:rPr>
          <w:rFonts w:ascii="Poppins" w:eastAsia="Poppins Light" w:hAnsi="Poppins" w:cs="Poppins"/>
          <w:noProof/>
          <w:color w:val="000000" w:themeColor="text1"/>
        </w:rPr>
      </w:pPr>
      <w:r w:rsidRPr="00820574">
        <w:rPr>
          <w:rFonts w:ascii="Poppins" w:eastAsia="Poppins Light" w:hAnsi="Poppins" w:cs="Poppins"/>
          <w:noProof/>
          <w:color w:val="000000" w:themeColor="text1"/>
        </w:rPr>
        <w:t xml:space="preserve">Passo 3: Ao final, entregue </w:t>
      </w:r>
      <w:r w:rsidR="004D4382" w:rsidRPr="00820574">
        <w:rPr>
          <w:rFonts w:ascii="Poppins" w:eastAsia="Poppins Light" w:hAnsi="Poppins" w:cs="Poppins"/>
          <w:noProof/>
          <w:color w:val="000000" w:themeColor="text1"/>
        </w:rPr>
        <w:t xml:space="preserve">o </w:t>
      </w:r>
      <w:r w:rsidRPr="00820574">
        <w:rPr>
          <w:rFonts w:ascii="Poppins" w:eastAsia="Poppins Light" w:hAnsi="Poppins" w:cs="Poppins"/>
          <w:noProof/>
          <w:color w:val="000000" w:themeColor="text1"/>
        </w:rPr>
        <w:t>arquivo .doc no AVA (Ambiente Virtual de Aprendizagem</w:t>
      </w:r>
      <w:r w:rsidR="003700AE" w:rsidRPr="00820574">
        <w:rPr>
          <w:rFonts w:ascii="Poppins" w:eastAsia="Poppins Light" w:hAnsi="Poppins" w:cs="Poppins"/>
          <w:noProof/>
          <w:color w:val="000000" w:themeColor="text1"/>
        </w:rPr>
        <w:t>)</w:t>
      </w:r>
      <w:r w:rsidR="00CB264A" w:rsidRPr="00820574">
        <w:rPr>
          <w:rFonts w:ascii="Poppins" w:eastAsia="Poppins Light" w:hAnsi="Poppins" w:cs="Poppins"/>
          <w:noProof/>
          <w:color w:val="000000" w:themeColor="text1"/>
        </w:rPr>
        <w:t>.</w:t>
      </w:r>
    </w:p>
    <w:p w14:paraId="313669DC" w14:textId="1088C47E" w:rsidR="00356C6D" w:rsidRPr="00820574" w:rsidRDefault="00356C6D" w:rsidP="00356C6D">
      <w:pPr>
        <w:rPr>
          <w:rFonts w:ascii="Poppins" w:eastAsia="Poppins Light" w:hAnsi="Poppins" w:cs="Poppins"/>
          <w:noProof/>
          <w:color w:val="000000" w:themeColor="text1"/>
        </w:rPr>
      </w:pPr>
    </w:p>
    <w:p w14:paraId="49E724D4" w14:textId="77777777" w:rsidR="00CB264A" w:rsidRPr="00820574" w:rsidRDefault="52AFA297" w:rsidP="00CB264A">
      <w:pPr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</w:pPr>
      <w:r w:rsidRPr="00820574"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  <w:t>Tarefa</w:t>
      </w:r>
    </w:p>
    <w:p w14:paraId="1D6DA215" w14:textId="6F9BDFD7" w:rsidR="4FBFCDB7" w:rsidRPr="00820574" w:rsidRDefault="53D78CE2" w:rsidP="00CB264A">
      <w:pPr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</w:pPr>
      <w:r w:rsidRPr="00820574">
        <w:rPr>
          <w:rFonts w:ascii="Poppins" w:eastAsia="Poppins Light" w:hAnsi="Poppins" w:cs="Poppins"/>
          <w:noProof/>
          <w:color w:val="000000" w:themeColor="text1"/>
        </w:rPr>
        <w:t xml:space="preserve">Utilize a </w:t>
      </w:r>
      <w:r w:rsidR="00EB7ABD" w:rsidRPr="00820574">
        <w:rPr>
          <w:rFonts w:ascii="Poppins" w:eastAsia="Poppins Light" w:hAnsi="Poppins" w:cs="Poppins"/>
          <w:noProof/>
          <w:color w:val="000000" w:themeColor="text1"/>
        </w:rPr>
        <w:t>r</w:t>
      </w:r>
      <w:r w:rsidRPr="00820574">
        <w:rPr>
          <w:rFonts w:ascii="Poppins" w:eastAsia="Poppins Light" w:hAnsi="Poppins" w:cs="Poppins"/>
          <w:noProof/>
          <w:color w:val="000000" w:themeColor="text1"/>
        </w:rPr>
        <w:t xml:space="preserve">ede de </w:t>
      </w:r>
      <w:r w:rsidR="00EB7ABD" w:rsidRPr="00820574">
        <w:rPr>
          <w:rFonts w:ascii="Poppins" w:eastAsia="Poppins Light" w:hAnsi="Poppins" w:cs="Poppins"/>
          <w:noProof/>
          <w:color w:val="000000" w:themeColor="text1"/>
        </w:rPr>
        <w:t>c</w:t>
      </w:r>
      <w:r w:rsidRPr="00820574">
        <w:rPr>
          <w:rFonts w:ascii="Poppins" w:eastAsia="Poppins Light" w:hAnsi="Poppins" w:cs="Poppins"/>
          <w:noProof/>
          <w:color w:val="000000" w:themeColor="text1"/>
        </w:rPr>
        <w:t xml:space="preserve">onhecimento fornecida na primeira tabela para realizar a </w:t>
      </w:r>
      <w:r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desambiguação </w:t>
      </w:r>
      <w:r w:rsidRPr="00820574">
        <w:rPr>
          <w:rFonts w:ascii="Poppins" w:eastAsia="Poppins Light" w:hAnsi="Poppins" w:cs="Poppins"/>
          <w:noProof/>
          <w:color w:val="000000" w:themeColor="text1"/>
        </w:rPr>
        <w:t xml:space="preserve">e adicionar o </w:t>
      </w:r>
      <w:r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significado da palavra em negrito</w:t>
      </w:r>
      <w:r w:rsidRPr="00820574">
        <w:rPr>
          <w:rFonts w:ascii="Poppins" w:eastAsia="Poppins Light" w:hAnsi="Poppins" w:cs="Poppins"/>
          <w:noProof/>
          <w:color w:val="000000" w:themeColor="text1"/>
        </w:rPr>
        <w:t xml:space="preserve"> na coluna </w:t>
      </w:r>
      <w:r w:rsidR="00205D8B"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&lt;</w:t>
      </w:r>
      <w:r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Significado</w:t>
      </w:r>
      <w:r w:rsidR="00205D8B"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&gt;</w:t>
      </w:r>
      <w:r w:rsidRPr="00820574">
        <w:rPr>
          <w:rFonts w:ascii="Poppins" w:eastAsia="Poppins Light" w:hAnsi="Poppins" w:cs="Poppins"/>
          <w:noProof/>
          <w:color w:val="000000" w:themeColor="text1"/>
        </w:rPr>
        <w:t xml:space="preserve"> da segunda tabela, de acordo com o contexto da frase.</w:t>
      </w:r>
    </w:p>
    <w:p w14:paraId="15E3FE11" w14:textId="77777777" w:rsidR="00CB264A" w:rsidRPr="00820574" w:rsidRDefault="00CB264A" w:rsidP="4FBFCDB7">
      <w:pPr>
        <w:spacing w:line="259" w:lineRule="auto"/>
        <w:rPr>
          <w:rFonts w:ascii="Poppins" w:eastAsia="Poppins Light" w:hAnsi="Poppins" w:cs="Poppins"/>
          <w:noProof/>
          <w:color w:val="000000" w:themeColor="text1"/>
        </w:rPr>
      </w:pPr>
    </w:p>
    <w:p w14:paraId="1D594832" w14:textId="15EAFF05" w:rsidR="42F64499" w:rsidRPr="00820574" w:rsidRDefault="00335F15" w:rsidP="4FBFCDB7">
      <w:pPr>
        <w:spacing w:line="259" w:lineRule="auto"/>
        <w:rPr>
          <w:rFonts w:ascii="Poppins" w:eastAsia="Poppins Light" w:hAnsi="Poppins" w:cs="Poppins"/>
          <w:b/>
          <w:bCs/>
          <w:noProof/>
          <w:color w:val="000000" w:themeColor="text1"/>
        </w:rPr>
      </w:pPr>
      <w:r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Tabela 1 - </w:t>
      </w:r>
      <w:r w:rsidR="42F64499"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Rede de </w:t>
      </w:r>
      <w:r w:rsidR="00820574"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c</w:t>
      </w:r>
      <w:r w:rsidR="42F64499"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onhecimento</w:t>
      </w:r>
    </w:p>
    <w:p w14:paraId="0D5E19F3" w14:textId="77777777" w:rsidR="00CB264A" w:rsidRPr="00820574" w:rsidRDefault="00CB264A" w:rsidP="4FBFCDB7">
      <w:pPr>
        <w:spacing w:line="259" w:lineRule="auto"/>
        <w:rPr>
          <w:rFonts w:ascii="Poppins" w:eastAsia="Poppins Light" w:hAnsi="Poppins" w:cs="Poppins"/>
          <w:b/>
          <w:bCs/>
          <w:noProof/>
          <w:color w:val="000000" w:themeColor="text1"/>
          <w:sz w:val="20"/>
          <w:szCs w:val="20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693"/>
        <w:gridCol w:w="1560"/>
        <w:gridCol w:w="6047"/>
      </w:tblGrid>
      <w:tr w:rsidR="4FBFCDB7" w:rsidRPr="00820574" w14:paraId="3BDFAC80" w14:textId="77777777" w:rsidTr="00CB264A">
        <w:trPr>
          <w:trHeight w:val="30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6DFA413" w14:textId="59A4C5FE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820574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56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7ED8CCFB" w14:textId="460D6ECC" w:rsidR="33DD97DB" w:rsidRPr="00820574" w:rsidRDefault="33DD97DB" w:rsidP="4FBFCDB7">
            <w:pPr>
              <w:spacing w:line="259" w:lineRule="auto"/>
              <w:rPr>
                <w:rFonts w:ascii="Poppins" w:hAnsi="Poppins" w:cs="Poppins"/>
                <w:sz w:val="20"/>
                <w:szCs w:val="20"/>
              </w:rPr>
            </w:pPr>
            <w:r w:rsidRPr="00820574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>Palavra</w:t>
            </w:r>
          </w:p>
        </w:tc>
        <w:tc>
          <w:tcPr>
            <w:tcW w:w="6047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4F634EBE" w14:textId="472335CE" w:rsidR="4FBFCDB7" w:rsidRPr="00820574" w:rsidRDefault="4FBFCDB7" w:rsidP="4FBFCDB7">
            <w:pPr>
              <w:spacing w:line="259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20574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>Significado</w:t>
            </w:r>
          </w:p>
        </w:tc>
      </w:tr>
      <w:tr w:rsidR="4FBFCDB7" w:rsidRPr="00820574" w14:paraId="3B6C5F43" w14:textId="77777777" w:rsidTr="00CB264A">
        <w:trPr>
          <w:trHeight w:val="530"/>
        </w:trPr>
        <w:tc>
          <w:tcPr>
            <w:tcW w:w="1693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A4CAAE1" w14:textId="425CACDB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1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</w:tcPr>
          <w:p w14:paraId="768BC760" w14:textId="616AAD34" w:rsidR="7BB4DB6A" w:rsidRPr="00820574" w:rsidRDefault="7BB4DB6A" w:rsidP="4FBFCDB7">
            <w:pPr>
              <w:spacing w:line="259" w:lineRule="auto"/>
              <w:rPr>
                <w:rFonts w:ascii="Poppins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banco</w:t>
            </w:r>
          </w:p>
        </w:tc>
        <w:tc>
          <w:tcPr>
            <w:tcW w:w="6047" w:type="dxa"/>
            <w:tcMar>
              <w:left w:w="90" w:type="dxa"/>
              <w:right w:w="90" w:type="dxa"/>
            </w:tcMar>
          </w:tcPr>
          <w:p w14:paraId="611CA0D6" w14:textId="734627E6" w:rsidR="7BB4DB6A" w:rsidRPr="00820574" w:rsidRDefault="7BB4DB6A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mobiliário projetado para sentar-se em</w:t>
            </w:r>
          </w:p>
        </w:tc>
      </w:tr>
      <w:tr w:rsidR="4FBFCDB7" w:rsidRPr="00820574" w14:paraId="6110E8ED" w14:textId="77777777" w:rsidTr="00CB264A">
        <w:trPr>
          <w:trHeight w:val="300"/>
        </w:trPr>
        <w:tc>
          <w:tcPr>
            <w:tcW w:w="1693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D9671D1" w14:textId="09E531F6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2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</w:tcPr>
          <w:p w14:paraId="275A7B42" w14:textId="08020AFE" w:rsidR="336B971E" w:rsidRPr="00820574" w:rsidRDefault="336B971E" w:rsidP="4FBFCDB7">
            <w:pPr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banco</w:t>
            </w:r>
          </w:p>
        </w:tc>
        <w:tc>
          <w:tcPr>
            <w:tcW w:w="6047" w:type="dxa"/>
            <w:tcMar>
              <w:left w:w="90" w:type="dxa"/>
              <w:right w:w="90" w:type="dxa"/>
            </w:tcMar>
          </w:tcPr>
          <w:p w14:paraId="2F40CA75" w14:textId="65758E86" w:rsidR="336B971E" w:rsidRPr="00820574" w:rsidRDefault="336B971E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uma instituição financeira que aceita depósitos e canais de dinheiro em atividades de empréstimo</w:t>
            </w:r>
          </w:p>
        </w:tc>
      </w:tr>
      <w:tr w:rsidR="4FBFCDB7" w:rsidRPr="00820574" w14:paraId="4306812B" w14:textId="77777777" w:rsidTr="00CB264A">
        <w:trPr>
          <w:trHeight w:val="300"/>
        </w:trPr>
        <w:tc>
          <w:tcPr>
            <w:tcW w:w="1693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4286161" w14:textId="71056723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3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</w:tcPr>
          <w:p w14:paraId="2A32EEC2" w14:textId="08020AFE" w:rsidR="500BCB87" w:rsidRPr="00820574" w:rsidRDefault="500BCB87" w:rsidP="4FBFCDB7">
            <w:pPr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banco</w:t>
            </w:r>
          </w:p>
          <w:p w14:paraId="3C0104CD" w14:textId="6AF5A756" w:rsidR="4FBFCDB7" w:rsidRPr="00820574" w:rsidRDefault="4FBFCDB7" w:rsidP="4FBFCDB7">
            <w:pPr>
              <w:spacing w:line="259" w:lineRule="auto"/>
              <w:rPr>
                <w:rFonts w:ascii="Poppins" w:eastAsia="Calibri" w:hAnsi="Poppins" w:cs="Poppins"/>
                <w:sz w:val="22"/>
                <w:szCs w:val="22"/>
              </w:rPr>
            </w:pPr>
          </w:p>
        </w:tc>
        <w:tc>
          <w:tcPr>
            <w:tcW w:w="6047" w:type="dxa"/>
            <w:tcMar>
              <w:left w:w="90" w:type="dxa"/>
              <w:right w:w="90" w:type="dxa"/>
            </w:tcMar>
          </w:tcPr>
          <w:p w14:paraId="2111AFAD" w14:textId="69E9A124" w:rsidR="500BCB87" w:rsidRPr="00820574" w:rsidRDefault="500BCB87" w:rsidP="4FBFCDB7">
            <w:pPr>
              <w:jc w:val="center"/>
              <w:rPr>
                <w:rFonts w:ascii="Poppins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um banco submerso de areia perto de uma praia ou em um rio pode ser exposto na maré baixa</w:t>
            </w:r>
          </w:p>
        </w:tc>
      </w:tr>
    </w:tbl>
    <w:p w14:paraId="40E3FD6C" w14:textId="4C440625" w:rsidR="2FB1CB2D" w:rsidRPr="00820574" w:rsidRDefault="5CABAF19" w:rsidP="00A97A2A">
      <w:pPr>
        <w:spacing w:line="257" w:lineRule="auto"/>
        <w:rPr>
          <w:rFonts w:ascii="Poppins" w:eastAsia="Aptos" w:hAnsi="Poppins" w:cs="Poppins"/>
          <w:noProof/>
          <w:sz w:val="20"/>
          <w:szCs w:val="20"/>
        </w:rPr>
      </w:pPr>
      <w:r w:rsidRPr="00820574">
        <w:rPr>
          <w:rFonts w:ascii="Poppins" w:eastAsia="Aptos" w:hAnsi="Poppins" w:cs="Poppins"/>
          <w:noProof/>
          <w:sz w:val="20"/>
          <w:szCs w:val="20"/>
        </w:rPr>
        <w:t xml:space="preserve">Fonte: </w:t>
      </w:r>
      <w:r w:rsidR="00D25A3D" w:rsidRPr="00820574">
        <w:rPr>
          <w:rFonts w:ascii="Poppins" w:eastAsia="Aptos" w:hAnsi="Poppins" w:cs="Poppins"/>
          <w:noProof/>
          <w:sz w:val="20"/>
          <w:szCs w:val="20"/>
        </w:rPr>
        <w:t>PULO, [s.d.].</w:t>
      </w:r>
    </w:p>
    <w:p w14:paraId="41754D7D" w14:textId="36E142F4" w:rsidR="00D25A3D" w:rsidRPr="00820574" w:rsidRDefault="00D25A3D" w:rsidP="00A97A2A">
      <w:pPr>
        <w:spacing w:line="257" w:lineRule="auto"/>
        <w:rPr>
          <w:rFonts w:ascii="Poppins" w:eastAsia="Aptos" w:hAnsi="Poppins" w:cs="Poppins"/>
          <w:noProof/>
          <w:sz w:val="20"/>
          <w:szCs w:val="20"/>
        </w:rPr>
      </w:pPr>
      <w:r w:rsidRPr="00820574">
        <w:rPr>
          <w:rFonts w:ascii="Poppins" w:eastAsia="Aptos" w:hAnsi="Poppins" w:cs="Poppins"/>
          <w:noProof/>
          <w:sz w:val="20"/>
          <w:szCs w:val="20"/>
        </w:rPr>
        <w:t>Pro</w:t>
      </w:r>
      <w:r w:rsidR="00A97A2A" w:rsidRPr="00820574">
        <w:rPr>
          <w:rFonts w:ascii="Poppins" w:eastAsia="Aptos" w:hAnsi="Poppins" w:cs="Poppins"/>
          <w:noProof/>
          <w:sz w:val="20"/>
          <w:szCs w:val="20"/>
        </w:rPr>
        <w:t>duzido pela SEDUC-SP.</w:t>
      </w:r>
    </w:p>
    <w:p w14:paraId="239B3993" w14:textId="77777777" w:rsidR="00CB264A" w:rsidRPr="00820574" w:rsidRDefault="00CB264A" w:rsidP="00A97A2A">
      <w:pPr>
        <w:spacing w:line="257" w:lineRule="auto"/>
        <w:rPr>
          <w:rFonts w:ascii="Poppins" w:eastAsia="Aptos" w:hAnsi="Poppins" w:cs="Poppins"/>
          <w:noProof/>
          <w:sz w:val="20"/>
          <w:szCs w:val="20"/>
        </w:rPr>
      </w:pPr>
    </w:p>
    <w:p w14:paraId="372870B3" w14:textId="77777777" w:rsidR="00CB264A" w:rsidRPr="00820574" w:rsidRDefault="00CB264A" w:rsidP="00A97A2A">
      <w:pPr>
        <w:spacing w:line="257" w:lineRule="auto"/>
        <w:rPr>
          <w:rFonts w:ascii="Poppins" w:eastAsia="Aptos" w:hAnsi="Poppins" w:cs="Poppins"/>
          <w:noProof/>
          <w:sz w:val="20"/>
          <w:szCs w:val="20"/>
        </w:rPr>
      </w:pPr>
    </w:p>
    <w:p w14:paraId="13B81788" w14:textId="77777777" w:rsidR="00CB264A" w:rsidRPr="00820574" w:rsidRDefault="00CB264A" w:rsidP="00A97A2A">
      <w:pPr>
        <w:spacing w:line="257" w:lineRule="auto"/>
        <w:rPr>
          <w:rFonts w:ascii="Poppins" w:eastAsia="Aptos" w:hAnsi="Poppins" w:cs="Poppins"/>
          <w:noProof/>
          <w:sz w:val="20"/>
          <w:szCs w:val="20"/>
        </w:rPr>
      </w:pPr>
    </w:p>
    <w:p w14:paraId="702B1AAE" w14:textId="77777777" w:rsidR="00CB264A" w:rsidRPr="00820574" w:rsidRDefault="00CB264A" w:rsidP="00A97A2A">
      <w:pPr>
        <w:spacing w:line="257" w:lineRule="auto"/>
        <w:rPr>
          <w:rFonts w:ascii="Poppins" w:eastAsia="Aptos" w:hAnsi="Poppins" w:cs="Poppins"/>
          <w:noProof/>
          <w:sz w:val="20"/>
          <w:szCs w:val="20"/>
        </w:rPr>
      </w:pPr>
    </w:p>
    <w:p w14:paraId="6C09A11D" w14:textId="4D3E5387" w:rsidR="02B990BC" w:rsidRPr="00820574" w:rsidRDefault="00335F15" w:rsidP="4FBFCDB7">
      <w:pPr>
        <w:spacing w:line="259" w:lineRule="auto"/>
        <w:rPr>
          <w:rFonts w:ascii="Poppins" w:eastAsia="Poppins Light" w:hAnsi="Poppins" w:cs="Poppins"/>
          <w:b/>
          <w:bCs/>
          <w:noProof/>
          <w:color w:val="000000" w:themeColor="text1"/>
        </w:rPr>
      </w:pPr>
      <w:r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Tabela 2 </w:t>
      </w:r>
      <w:r w:rsidR="00CB264A"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–</w:t>
      </w:r>
      <w:r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 </w:t>
      </w:r>
      <w:r w:rsidR="02B990BC" w:rsidRPr="00820574">
        <w:rPr>
          <w:rFonts w:ascii="Poppins" w:eastAsia="Poppins Light" w:hAnsi="Poppins" w:cs="Poppins"/>
          <w:b/>
          <w:bCs/>
          <w:noProof/>
          <w:color w:val="000000" w:themeColor="text1"/>
        </w:rPr>
        <w:t>Frases</w:t>
      </w:r>
    </w:p>
    <w:p w14:paraId="204E67D9" w14:textId="77777777" w:rsidR="00CB264A" w:rsidRPr="00820574" w:rsidRDefault="00CB264A" w:rsidP="4FBFCDB7">
      <w:pPr>
        <w:spacing w:line="259" w:lineRule="auto"/>
        <w:rPr>
          <w:rFonts w:ascii="Poppins" w:eastAsia="Poppins Light" w:hAnsi="Poppins" w:cs="Poppins"/>
          <w:b/>
          <w:bCs/>
          <w:noProof/>
          <w:color w:val="000000" w:themeColor="text1"/>
          <w:sz w:val="20"/>
          <w:szCs w:val="20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126"/>
        <w:gridCol w:w="5387"/>
        <w:gridCol w:w="2787"/>
      </w:tblGrid>
      <w:tr w:rsidR="4FBFCDB7" w:rsidRPr="00820574" w14:paraId="59FBB96C" w14:textId="77777777" w:rsidTr="00CB264A">
        <w:trPr>
          <w:trHeight w:val="300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6BCC22B" w14:textId="59A4C5FE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Nº</w:t>
            </w:r>
          </w:p>
        </w:tc>
        <w:tc>
          <w:tcPr>
            <w:tcW w:w="5387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2C20EF58" w14:textId="3638F438" w:rsidR="4FBFCDB7" w:rsidRPr="00820574" w:rsidRDefault="4FBFCDB7" w:rsidP="4FBFCDB7">
            <w:pPr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Frase</w:t>
            </w:r>
          </w:p>
        </w:tc>
        <w:tc>
          <w:tcPr>
            <w:tcW w:w="2787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0E08265F" w14:textId="472335CE" w:rsidR="35AF8F12" w:rsidRPr="00820574" w:rsidRDefault="35AF8F12" w:rsidP="4FBFCDB7">
            <w:pPr>
              <w:spacing w:line="259" w:lineRule="auto"/>
              <w:jc w:val="center"/>
              <w:rPr>
                <w:rFonts w:ascii="Poppins" w:hAnsi="Poppins" w:cs="Poppins"/>
              </w:rPr>
            </w:pPr>
            <w:r w:rsidRPr="00820574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Significado</w:t>
            </w:r>
          </w:p>
        </w:tc>
      </w:tr>
      <w:tr w:rsidR="4FBFCDB7" w:rsidRPr="00820574" w14:paraId="443381CA" w14:textId="77777777" w:rsidTr="00CB264A">
        <w:trPr>
          <w:trHeight w:val="300"/>
        </w:trPr>
        <w:tc>
          <w:tcPr>
            <w:tcW w:w="1126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057DEC5" w14:textId="425CACDB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1</w:t>
            </w:r>
          </w:p>
        </w:tc>
        <w:tc>
          <w:tcPr>
            <w:tcW w:w="5387" w:type="dxa"/>
            <w:tcMar>
              <w:left w:w="90" w:type="dxa"/>
              <w:right w:w="90" w:type="dxa"/>
            </w:tcMar>
          </w:tcPr>
          <w:p w14:paraId="2B1575DE" w14:textId="514A9BCE" w:rsidR="4F72C4B6" w:rsidRPr="00820574" w:rsidRDefault="4F72C4B6" w:rsidP="4FBFCDB7">
            <w:pPr>
              <w:spacing w:line="259" w:lineRule="auto"/>
              <w:rPr>
                <w:rFonts w:ascii="Poppins" w:hAnsi="Poppins" w:cs="Poppins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 xml:space="preserve">Estou na fila do </w:t>
            </w:r>
            <w:r w:rsidRPr="00820574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banco</w:t>
            </w:r>
            <w:r w:rsidR="00CB264A" w:rsidRPr="00820574">
              <w:rPr>
                <w:rFonts w:ascii="Poppins" w:eastAsia="Calibri" w:hAnsi="Poppins" w:cs="Poppins"/>
                <w:sz w:val="22"/>
                <w:szCs w:val="22"/>
              </w:rPr>
              <w:t>.</w:t>
            </w:r>
          </w:p>
        </w:tc>
        <w:tc>
          <w:tcPr>
            <w:tcW w:w="2787" w:type="dxa"/>
            <w:tcMar>
              <w:left w:w="90" w:type="dxa"/>
              <w:right w:w="90" w:type="dxa"/>
            </w:tcMar>
          </w:tcPr>
          <w:p w14:paraId="2F58A4FC" w14:textId="1BB2A517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</w:p>
        </w:tc>
      </w:tr>
      <w:tr w:rsidR="4FBFCDB7" w:rsidRPr="00820574" w14:paraId="7E4CCCC7" w14:textId="77777777" w:rsidTr="00CB264A">
        <w:trPr>
          <w:trHeight w:val="300"/>
        </w:trPr>
        <w:tc>
          <w:tcPr>
            <w:tcW w:w="1126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89D989D" w14:textId="09E531F6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2</w:t>
            </w:r>
          </w:p>
        </w:tc>
        <w:tc>
          <w:tcPr>
            <w:tcW w:w="5387" w:type="dxa"/>
            <w:tcMar>
              <w:left w:w="90" w:type="dxa"/>
              <w:right w:w="90" w:type="dxa"/>
            </w:tcMar>
          </w:tcPr>
          <w:p w14:paraId="15219448" w14:textId="36481CF5" w:rsidR="28A429E9" w:rsidRPr="00820574" w:rsidRDefault="28A429E9" w:rsidP="4FBFCDB7">
            <w:pPr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 xml:space="preserve">Me espere sentado no </w:t>
            </w:r>
            <w:r w:rsidRPr="00820574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banco</w:t>
            </w:r>
            <w:r w:rsidR="00CB264A" w:rsidRPr="00820574">
              <w:rPr>
                <w:rFonts w:ascii="Poppins" w:eastAsia="Calibri" w:hAnsi="Poppins" w:cs="Poppins"/>
                <w:sz w:val="22"/>
                <w:szCs w:val="22"/>
              </w:rPr>
              <w:t>.</w:t>
            </w:r>
          </w:p>
        </w:tc>
        <w:tc>
          <w:tcPr>
            <w:tcW w:w="2787" w:type="dxa"/>
            <w:tcMar>
              <w:left w:w="90" w:type="dxa"/>
              <w:right w:w="90" w:type="dxa"/>
            </w:tcMar>
          </w:tcPr>
          <w:p w14:paraId="503C5D4E" w14:textId="6B908635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</w:p>
        </w:tc>
      </w:tr>
      <w:tr w:rsidR="4FBFCDB7" w:rsidRPr="00820574" w14:paraId="6844D5A4" w14:textId="77777777" w:rsidTr="00CB264A">
        <w:trPr>
          <w:trHeight w:val="300"/>
        </w:trPr>
        <w:tc>
          <w:tcPr>
            <w:tcW w:w="1126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FF810BC" w14:textId="71056723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3</w:t>
            </w:r>
          </w:p>
        </w:tc>
        <w:tc>
          <w:tcPr>
            <w:tcW w:w="5387" w:type="dxa"/>
            <w:tcMar>
              <w:left w:w="90" w:type="dxa"/>
              <w:right w:w="90" w:type="dxa"/>
            </w:tcMar>
          </w:tcPr>
          <w:p w14:paraId="6BAF10C1" w14:textId="078BA4CB" w:rsidR="4A559B8B" w:rsidRPr="00820574" w:rsidRDefault="4A559B8B" w:rsidP="4FBFCDB7">
            <w:pPr>
              <w:spacing w:line="259" w:lineRule="auto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 xml:space="preserve">Cuidado para não bater o barco no </w:t>
            </w:r>
            <w:r w:rsidRPr="00820574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banco</w:t>
            </w:r>
            <w:r w:rsidR="00CB264A" w:rsidRPr="00820574">
              <w:rPr>
                <w:rFonts w:ascii="Poppins" w:eastAsia="Calibri" w:hAnsi="Poppins" w:cs="Poppins"/>
                <w:sz w:val="22"/>
                <w:szCs w:val="22"/>
              </w:rPr>
              <w:t>.</w:t>
            </w:r>
          </w:p>
        </w:tc>
        <w:tc>
          <w:tcPr>
            <w:tcW w:w="2787" w:type="dxa"/>
            <w:tcMar>
              <w:left w:w="90" w:type="dxa"/>
              <w:right w:w="90" w:type="dxa"/>
            </w:tcMar>
          </w:tcPr>
          <w:p w14:paraId="486DFB37" w14:textId="252839EB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</w:p>
        </w:tc>
      </w:tr>
      <w:tr w:rsidR="4FBFCDB7" w:rsidRPr="00820574" w14:paraId="39E8B79E" w14:textId="77777777" w:rsidTr="00CB264A">
        <w:trPr>
          <w:trHeight w:val="300"/>
        </w:trPr>
        <w:tc>
          <w:tcPr>
            <w:tcW w:w="1126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1C1D7CB" w14:textId="43DDA58D" w:rsidR="7A3E19E5" w:rsidRPr="00820574" w:rsidRDefault="7A3E19E5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>4</w:t>
            </w:r>
          </w:p>
        </w:tc>
        <w:tc>
          <w:tcPr>
            <w:tcW w:w="5387" w:type="dxa"/>
            <w:tcMar>
              <w:left w:w="90" w:type="dxa"/>
              <w:right w:w="90" w:type="dxa"/>
            </w:tcMar>
          </w:tcPr>
          <w:p w14:paraId="7E376991" w14:textId="133DC5A8" w:rsidR="7A3E19E5" w:rsidRPr="00820574" w:rsidRDefault="7A3E19E5" w:rsidP="4FBFCDB7">
            <w:pPr>
              <w:spacing w:line="259" w:lineRule="auto"/>
              <w:rPr>
                <w:rFonts w:ascii="Poppins" w:eastAsia="Calibri" w:hAnsi="Poppins" w:cs="Poppins"/>
                <w:sz w:val="22"/>
                <w:szCs w:val="22"/>
              </w:rPr>
            </w:pPr>
            <w:r w:rsidRPr="00820574">
              <w:rPr>
                <w:rFonts w:ascii="Poppins" w:eastAsia="Calibri" w:hAnsi="Poppins" w:cs="Poppins"/>
                <w:sz w:val="22"/>
                <w:szCs w:val="22"/>
              </w:rPr>
              <w:t xml:space="preserve">Meu dinheiro está investido no </w:t>
            </w:r>
            <w:r w:rsidRPr="00820574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banco</w:t>
            </w:r>
            <w:r w:rsidR="00CB264A" w:rsidRPr="00820574">
              <w:rPr>
                <w:rFonts w:ascii="Poppins" w:eastAsia="Calibri" w:hAnsi="Poppins" w:cs="Poppins"/>
                <w:sz w:val="22"/>
                <w:szCs w:val="22"/>
              </w:rPr>
              <w:t>.</w:t>
            </w:r>
          </w:p>
        </w:tc>
        <w:tc>
          <w:tcPr>
            <w:tcW w:w="2787" w:type="dxa"/>
            <w:tcMar>
              <w:left w:w="90" w:type="dxa"/>
              <w:right w:w="90" w:type="dxa"/>
            </w:tcMar>
          </w:tcPr>
          <w:p w14:paraId="7011F2B0" w14:textId="5CAC0416" w:rsidR="4FBFCDB7" w:rsidRPr="00820574" w:rsidRDefault="4FBFCDB7" w:rsidP="4FBFCDB7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</w:p>
        </w:tc>
      </w:tr>
    </w:tbl>
    <w:p w14:paraId="57B2678B" w14:textId="27453746" w:rsidR="4FBFCDB7" w:rsidRPr="00820574" w:rsidRDefault="00A97A2A" w:rsidP="00A97A2A">
      <w:pPr>
        <w:spacing w:line="257" w:lineRule="auto"/>
        <w:rPr>
          <w:rFonts w:ascii="Poppins" w:eastAsia="Aptos" w:hAnsi="Poppins" w:cs="Poppins"/>
          <w:noProof/>
          <w:sz w:val="18"/>
          <w:szCs w:val="18"/>
        </w:rPr>
      </w:pPr>
      <w:r w:rsidRPr="00820574">
        <w:rPr>
          <w:rFonts w:ascii="Poppins" w:eastAsia="Aptos" w:hAnsi="Poppins" w:cs="Poppins"/>
          <w:noProof/>
          <w:sz w:val="18"/>
          <w:szCs w:val="18"/>
        </w:rPr>
        <w:t>Produzido pela SEDUC-SP.</w:t>
      </w:r>
    </w:p>
    <w:p w14:paraId="5C7017B7" w14:textId="0D65D096" w:rsidR="00D25A3D" w:rsidRPr="00820574" w:rsidRDefault="00D25A3D" w:rsidP="00DB55E5">
      <w:pPr>
        <w:spacing w:after="160" w:line="257" w:lineRule="auto"/>
        <w:rPr>
          <w:rFonts w:ascii="Poppins" w:hAnsi="Poppins" w:cs="Poppins"/>
          <w:noProof/>
        </w:rPr>
      </w:pPr>
    </w:p>
    <w:p w14:paraId="10040134" w14:textId="77777777" w:rsidR="00D56466" w:rsidRPr="00820574" w:rsidRDefault="00DB55E5" w:rsidP="00D56466">
      <w:pPr>
        <w:rPr>
          <w:rFonts w:ascii="Poppins" w:hAnsi="Poppins" w:cs="Poppins"/>
          <w:b/>
          <w:bCs/>
          <w:noProof/>
        </w:rPr>
      </w:pPr>
      <w:r w:rsidRPr="00820574">
        <w:rPr>
          <w:rFonts w:ascii="Poppins" w:hAnsi="Poppins" w:cs="Poppins"/>
          <w:b/>
          <w:bCs/>
          <w:noProof/>
        </w:rPr>
        <w:t xml:space="preserve">Referência: </w:t>
      </w:r>
    </w:p>
    <w:p w14:paraId="65673986" w14:textId="77777777" w:rsidR="00D56466" w:rsidRPr="00820574" w:rsidRDefault="00DB55E5" w:rsidP="00D56466">
      <w:pPr>
        <w:rPr>
          <w:rFonts w:ascii="Poppins" w:hAnsi="Poppins" w:cs="Poppins"/>
          <w:noProof/>
          <w:sz w:val="22"/>
          <w:szCs w:val="22"/>
        </w:rPr>
      </w:pPr>
      <w:r w:rsidRPr="00820574">
        <w:rPr>
          <w:rFonts w:ascii="Poppins" w:hAnsi="Poppins" w:cs="Poppins"/>
          <w:noProof/>
          <w:sz w:val="22"/>
          <w:szCs w:val="22"/>
        </w:rPr>
        <w:t xml:space="preserve">PULO. </w:t>
      </w:r>
      <w:r w:rsidRPr="00820574">
        <w:rPr>
          <w:rFonts w:ascii="Poppins" w:hAnsi="Poppins" w:cs="Poppins"/>
          <w:b/>
          <w:bCs/>
          <w:noProof/>
          <w:sz w:val="22"/>
          <w:szCs w:val="22"/>
        </w:rPr>
        <w:t>Banco</w:t>
      </w:r>
      <w:r w:rsidRPr="00820574">
        <w:rPr>
          <w:rFonts w:ascii="Poppins" w:hAnsi="Poppins" w:cs="Poppins"/>
          <w:noProof/>
          <w:sz w:val="22"/>
          <w:szCs w:val="22"/>
        </w:rPr>
        <w:t>, [s.d.</w:t>
      </w:r>
      <w:r w:rsidR="00D25A3D" w:rsidRPr="00820574">
        <w:rPr>
          <w:rFonts w:ascii="Poppins" w:hAnsi="Poppins" w:cs="Poppins"/>
          <w:noProof/>
          <w:sz w:val="22"/>
          <w:szCs w:val="22"/>
        </w:rPr>
        <w:t>].</w:t>
      </w:r>
      <w:r w:rsidRPr="00820574">
        <w:rPr>
          <w:rFonts w:ascii="Poppins" w:hAnsi="Poppins" w:cs="Poppins"/>
          <w:noProof/>
          <w:sz w:val="22"/>
          <w:szCs w:val="22"/>
        </w:rPr>
        <w:t xml:space="preserve"> Disponível em: </w:t>
      </w:r>
      <w:hyperlink r:id="rId10" w:history="1">
        <w:r w:rsidR="005D2AB9" w:rsidRPr="00820574">
          <w:rPr>
            <w:rStyle w:val="Hyperlink"/>
            <w:rFonts w:ascii="Poppins" w:hAnsi="Poppins" w:cs="Poppins"/>
            <w:noProof/>
            <w:sz w:val="22"/>
            <w:szCs w:val="22"/>
          </w:rPr>
          <w:t>http://wordnet.pt/search/por-30/banco</w:t>
        </w:r>
      </w:hyperlink>
      <w:r w:rsidR="005D2AB9" w:rsidRPr="00820574">
        <w:rPr>
          <w:rFonts w:ascii="Poppins" w:hAnsi="Poppins" w:cs="Poppins"/>
          <w:noProof/>
          <w:sz w:val="22"/>
          <w:szCs w:val="22"/>
        </w:rPr>
        <w:t xml:space="preserve">. </w:t>
      </w:r>
    </w:p>
    <w:p w14:paraId="723F0BDD" w14:textId="64F9FCE1" w:rsidR="00DB55E5" w:rsidRPr="00820574" w:rsidRDefault="00DB55E5" w:rsidP="00D56466">
      <w:pPr>
        <w:rPr>
          <w:rFonts w:ascii="Poppins" w:hAnsi="Poppins" w:cs="Poppins"/>
          <w:b/>
          <w:bCs/>
          <w:noProof/>
          <w:sz w:val="22"/>
          <w:szCs w:val="22"/>
        </w:rPr>
      </w:pPr>
      <w:r w:rsidRPr="00820574">
        <w:rPr>
          <w:rFonts w:ascii="Poppins" w:hAnsi="Poppins" w:cs="Poppins"/>
          <w:noProof/>
          <w:sz w:val="22"/>
          <w:szCs w:val="22"/>
        </w:rPr>
        <w:t>Acesso em: 20 dez. 2024.</w:t>
      </w:r>
    </w:p>
    <w:p w14:paraId="643E047F" w14:textId="77B71937" w:rsidR="00DB55E5" w:rsidRPr="00820574" w:rsidRDefault="00DB55E5" w:rsidP="7FF819EB">
      <w:pPr>
        <w:ind w:left="357"/>
        <w:jc w:val="both"/>
        <w:rPr>
          <w:rFonts w:ascii="Poppins" w:hAnsi="Poppins" w:cs="Poppins"/>
          <w:noProof/>
        </w:rPr>
      </w:pPr>
    </w:p>
    <w:sectPr w:rsidR="00DB55E5" w:rsidRPr="00820574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5E27" w14:textId="77777777" w:rsidR="00FD7F7B" w:rsidRDefault="00FD7F7B">
      <w:r>
        <w:separator/>
      </w:r>
    </w:p>
  </w:endnote>
  <w:endnote w:type="continuationSeparator" w:id="0">
    <w:p w14:paraId="692299B0" w14:textId="77777777" w:rsidR="00FD7F7B" w:rsidRDefault="00FD7F7B">
      <w:r>
        <w:continuationSeparator/>
      </w:r>
    </w:p>
  </w:endnote>
  <w:endnote w:type="continuationNotice" w:id="1">
    <w:p w14:paraId="0CEAACD5" w14:textId="77777777" w:rsidR="00FD7F7B" w:rsidRDefault="00FD7F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0E6621E3" w14:textId="77777777" w:rsidR="005D2AB9" w:rsidRPr="00F42B30" w:rsidRDefault="005D2AB9" w:rsidP="005D2AB9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F42B30">
              <w:rPr>
                <w:rFonts w:ascii="Poppins" w:hAnsi="Poppins" w:cs="Poppins"/>
                <w:sz w:val="20"/>
                <w:szCs w:val="20"/>
              </w:rPr>
              <w:t>[DADOS]</w:t>
            </w:r>
            <w:r w:rsidRPr="00F42B30">
              <w:rPr>
                <w:rFonts w:ascii="Poppins" w:hAnsi="Poppins" w:cs="Poppins"/>
                <w:sz w:val="20"/>
                <w:szCs w:val="20"/>
              </w:rPr>
              <w:tab/>
              <w:t>[UNIDADE 2]</w:t>
            </w:r>
            <w:r w:rsidRPr="00F42B30">
              <w:rPr>
                <w:rFonts w:ascii="Poppins" w:hAnsi="Poppins" w:cs="Poppins"/>
                <w:sz w:val="20"/>
                <w:szCs w:val="20"/>
              </w:rPr>
              <w:tab/>
              <w:t>[COMPONENTE 4]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6041" w14:textId="77777777" w:rsidR="00FD7F7B" w:rsidRDefault="00FD7F7B">
      <w:r>
        <w:separator/>
      </w:r>
    </w:p>
  </w:footnote>
  <w:footnote w:type="continuationSeparator" w:id="0">
    <w:p w14:paraId="69226791" w14:textId="77777777" w:rsidR="00FD7F7B" w:rsidRDefault="00FD7F7B">
      <w:r>
        <w:continuationSeparator/>
      </w:r>
    </w:p>
  </w:footnote>
  <w:footnote w:type="continuationNotice" w:id="1">
    <w:p w14:paraId="694DBC38" w14:textId="77777777" w:rsidR="00FD7F7B" w:rsidRDefault="00FD7F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58C"/>
    <w:multiLevelType w:val="hybridMultilevel"/>
    <w:tmpl w:val="2D0C95BA"/>
    <w:lvl w:ilvl="0" w:tplc="997A8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A46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08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E3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08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0A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AC9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0E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2B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CE408A"/>
    <w:multiLevelType w:val="hybridMultilevel"/>
    <w:tmpl w:val="D702091E"/>
    <w:lvl w:ilvl="0" w:tplc="B544A2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2812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649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2C36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C6DA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4ADB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9A28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F020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D8A5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EEE576B"/>
    <w:multiLevelType w:val="hybridMultilevel"/>
    <w:tmpl w:val="C60C69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7214573">
    <w:abstractNumId w:val="0"/>
  </w:num>
  <w:num w:numId="2" w16cid:durableId="1067728627">
    <w:abstractNumId w:val="1"/>
  </w:num>
  <w:num w:numId="3" w16cid:durableId="1115713199">
    <w:abstractNumId w:val="2"/>
  </w:num>
  <w:num w:numId="4" w16cid:durableId="1821843517">
    <w:abstractNumId w:val="5"/>
  </w:num>
  <w:num w:numId="5" w16cid:durableId="1682665340">
    <w:abstractNumId w:val="3"/>
  </w:num>
  <w:num w:numId="6" w16cid:durableId="436489659">
    <w:abstractNumId w:val="4"/>
  </w:num>
  <w:num w:numId="7" w16cid:durableId="1009791462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67D9"/>
    <w:rsid w:val="000278D8"/>
    <w:rsid w:val="000802A7"/>
    <w:rsid w:val="00093C5A"/>
    <w:rsid w:val="000A4E65"/>
    <w:rsid w:val="000C6619"/>
    <w:rsid w:val="000E0856"/>
    <w:rsid w:val="000F7DE9"/>
    <w:rsid w:val="001167DE"/>
    <w:rsid w:val="00124756"/>
    <w:rsid w:val="001271B1"/>
    <w:rsid w:val="00137936"/>
    <w:rsid w:val="00160195"/>
    <w:rsid w:val="001A2D86"/>
    <w:rsid w:val="001A32C9"/>
    <w:rsid w:val="001C335A"/>
    <w:rsid w:val="001D782D"/>
    <w:rsid w:val="001E7BC0"/>
    <w:rsid w:val="00205D8B"/>
    <w:rsid w:val="002344C7"/>
    <w:rsid w:val="002372B1"/>
    <w:rsid w:val="00252F67"/>
    <w:rsid w:val="00256D8D"/>
    <w:rsid w:val="002632D3"/>
    <w:rsid w:val="00264B6B"/>
    <w:rsid w:val="00280244"/>
    <w:rsid w:val="002A4950"/>
    <w:rsid w:val="002B3824"/>
    <w:rsid w:val="002C6EC9"/>
    <w:rsid w:val="002D1A6D"/>
    <w:rsid w:val="002D51E3"/>
    <w:rsid w:val="002E6314"/>
    <w:rsid w:val="003009B4"/>
    <w:rsid w:val="003031BD"/>
    <w:rsid w:val="00335F15"/>
    <w:rsid w:val="003365AE"/>
    <w:rsid w:val="00356C6D"/>
    <w:rsid w:val="00367C72"/>
    <w:rsid w:val="003700AE"/>
    <w:rsid w:val="0037676D"/>
    <w:rsid w:val="00381015"/>
    <w:rsid w:val="00391FF7"/>
    <w:rsid w:val="003C032E"/>
    <w:rsid w:val="003D71CA"/>
    <w:rsid w:val="003D7A63"/>
    <w:rsid w:val="00401940"/>
    <w:rsid w:val="004141D6"/>
    <w:rsid w:val="00454835"/>
    <w:rsid w:val="00464B32"/>
    <w:rsid w:val="00491C71"/>
    <w:rsid w:val="004972DF"/>
    <w:rsid w:val="004A30B1"/>
    <w:rsid w:val="004B66A3"/>
    <w:rsid w:val="004D4382"/>
    <w:rsid w:val="004E285C"/>
    <w:rsid w:val="004E713D"/>
    <w:rsid w:val="004F5DE9"/>
    <w:rsid w:val="0054587F"/>
    <w:rsid w:val="005517B2"/>
    <w:rsid w:val="00585F34"/>
    <w:rsid w:val="005A2E3F"/>
    <w:rsid w:val="005A5A09"/>
    <w:rsid w:val="005D2AB9"/>
    <w:rsid w:val="005E4165"/>
    <w:rsid w:val="005F74BB"/>
    <w:rsid w:val="0060776C"/>
    <w:rsid w:val="0063273B"/>
    <w:rsid w:val="00653C0C"/>
    <w:rsid w:val="00676B29"/>
    <w:rsid w:val="006B3AE9"/>
    <w:rsid w:val="006E3E89"/>
    <w:rsid w:val="006F585B"/>
    <w:rsid w:val="007129B2"/>
    <w:rsid w:val="007671B4"/>
    <w:rsid w:val="00773A8C"/>
    <w:rsid w:val="0078262D"/>
    <w:rsid w:val="0079299B"/>
    <w:rsid w:val="007B6ABF"/>
    <w:rsid w:val="00814E58"/>
    <w:rsid w:val="00820574"/>
    <w:rsid w:val="0083065B"/>
    <w:rsid w:val="0083474B"/>
    <w:rsid w:val="00841D59"/>
    <w:rsid w:val="00851368"/>
    <w:rsid w:val="008925A9"/>
    <w:rsid w:val="008B4C24"/>
    <w:rsid w:val="008B6FFB"/>
    <w:rsid w:val="008D5207"/>
    <w:rsid w:val="008F775A"/>
    <w:rsid w:val="0090729B"/>
    <w:rsid w:val="0092769D"/>
    <w:rsid w:val="00966015"/>
    <w:rsid w:val="009B25B4"/>
    <w:rsid w:val="009B33B6"/>
    <w:rsid w:val="009E646F"/>
    <w:rsid w:val="00A23E4E"/>
    <w:rsid w:val="00A96F99"/>
    <w:rsid w:val="00A97A2A"/>
    <w:rsid w:val="00AA60A0"/>
    <w:rsid w:val="00AD78A6"/>
    <w:rsid w:val="00AE353F"/>
    <w:rsid w:val="00B44CB6"/>
    <w:rsid w:val="00B45591"/>
    <w:rsid w:val="00B75A2A"/>
    <w:rsid w:val="00B925C7"/>
    <w:rsid w:val="00BA64C7"/>
    <w:rsid w:val="00BA6A76"/>
    <w:rsid w:val="00BE14F1"/>
    <w:rsid w:val="00C12E4A"/>
    <w:rsid w:val="00C42339"/>
    <w:rsid w:val="00C4723D"/>
    <w:rsid w:val="00C6070E"/>
    <w:rsid w:val="00C62CE1"/>
    <w:rsid w:val="00C87891"/>
    <w:rsid w:val="00CA4523"/>
    <w:rsid w:val="00CB264A"/>
    <w:rsid w:val="00CB2D1B"/>
    <w:rsid w:val="00CC2A45"/>
    <w:rsid w:val="00CF76E4"/>
    <w:rsid w:val="00D03B93"/>
    <w:rsid w:val="00D05B9C"/>
    <w:rsid w:val="00D25A3D"/>
    <w:rsid w:val="00D553AB"/>
    <w:rsid w:val="00D56466"/>
    <w:rsid w:val="00D61A8F"/>
    <w:rsid w:val="00D76A1A"/>
    <w:rsid w:val="00DB55E5"/>
    <w:rsid w:val="00DD5204"/>
    <w:rsid w:val="00DE0C0D"/>
    <w:rsid w:val="00E10D86"/>
    <w:rsid w:val="00E1700E"/>
    <w:rsid w:val="00E227A8"/>
    <w:rsid w:val="00E400A6"/>
    <w:rsid w:val="00E71901"/>
    <w:rsid w:val="00E73E76"/>
    <w:rsid w:val="00E77AF3"/>
    <w:rsid w:val="00E93AEF"/>
    <w:rsid w:val="00E9433F"/>
    <w:rsid w:val="00EA3B37"/>
    <w:rsid w:val="00EB7ABD"/>
    <w:rsid w:val="00EF47B1"/>
    <w:rsid w:val="00EF4AFE"/>
    <w:rsid w:val="00F044D7"/>
    <w:rsid w:val="00F472E5"/>
    <w:rsid w:val="00F51FEF"/>
    <w:rsid w:val="00F52AA0"/>
    <w:rsid w:val="00F57059"/>
    <w:rsid w:val="00F728E7"/>
    <w:rsid w:val="00F9726A"/>
    <w:rsid w:val="00FC74A8"/>
    <w:rsid w:val="00FD7F1E"/>
    <w:rsid w:val="00FD7F7B"/>
    <w:rsid w:val="00FF0AB6"/>
    <w:rsid w:val="00FF3340"/>
    <w:rsid w:val="00FF3ECB"/>
    <w:rsid w:val="02B990BC"/>
    <w:rsid w:val="0320259C"/>
    <w:rsid w:val="0466A9A3"/>
    <w:rsid w:val="0810B35A"/>
    <w:rsid w:val="08821C7F"/>
    <w:rsid w:val="095ADF9D"/>
    <w:rsid w:val="0A2A2766"/>
    <w:rsid w:val="0ABA2385"/>
    <w:rsid w:val="0D6A9EF9"/>
    <w:rsid w:val="105889C3"/>
    <w:rsid w:val="11871013"/>
    <w:rsid w:val="14989913"/>
    <w:rsid w:val="1FE1A575"/>
    <w:rsid w:val="20906139"/>
    <w:rsid w:val="28A429E9"/>
    <w:rsid w:val="295A82DF"/>
    <w:rsid w:val="2A207B8B"/>
    <w:rsid w:val="2C3FCD93"/>
    <w:rsid w:val="2D2C706F"/>
    <w:rsid w:val="2FB1CB2D"/>
    <w:rsid w:val="336B971E"/>
    <w:rsid w:val="33DD97DB"/>
    <w:rsid w:val="35AF8F12"/>
    <w:rsid w:val="42F64499"/>
    <w:rsid w:val="4A559B8B"/>
    <w:rsid w:val="4F72C4B6"/>
    <w:rsid w:val="4FBFCDB7"/>
    <w:rsid w:val="500BCB87"/>
    <w:rsid w:val="52AFA297"/>
    <w:rsid w:val="53D78CE2"/>
    <w:rsid w:val="5C651C0B"/>
    <w:rsid w:val="5CABAF19"/>
    <w:rsid w:val="5CB6CB79"/>
    <w:rsid w:val="6C335B21"/>
    <w:rsid w:val="710B009D"/>
    <w:rsid w:val="7263F365"/>
    <w:rsid w:val="732A82CD"/>
    <w:rsid w:val="73C4DE8C"/>
    <w:rsid w:val="75473534"/>
    <w:rsid w:val="7A3E19E5"/>
    <w:rsid w:val="7BB4DB6A"/>
    <w:rsid w:val="7C2BA46F"/>
    <w:rsid w:val="7FF8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CDCAB498-E3FD-48E6-9A42-1EABDCDF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5D2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957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475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ordnet.pt/search/por-30/ban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8</TotalTime>
  <Pages>2</Pages>
  <Words>257</Words>
  <Characters>1253</Characters>
  <Application>Microsoft Office Word</Application>
  <DocSecurity>0</DocSecurity>
  <Lines>83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1445</CharactersWithSpaces>
  <SharedDoc>false</SharedDoc>
  <HLinks>
    <vt:vector size="12" baseType="variant">
      <vt:variant>
        <vt:i4>524317</vt:i4>
      </vt:variant>
      <vt:variant>
        <vt:i4>0</vt:i4>
      </vt:variant>
      <vt:variant>
        <vt:i4>0</vt:i4>
      </vt:variant>
      <vt:variant>
        <vt:i4>5</vt:i4>
      </vt:variant>
      <vt:variant>
        <vt:lpwstr>http://wordnet.pt/search/por-30/banco</vt:lpwstr>
      </vt:variant>
      <vt:variant>
        <vt:lpwstr/>
      </vt:variant>
      <vt:variant>
        <vt:i4>524317</vt:i4>
      </vt:variant>
      <vt:variant>
        <vt:i4>0</vt:i4>
      </vt:variant>
      <vt:variant>
        <vt:i4>0</vt:i4>
      </vt:variant>
      <vt:variant>
        <vt:i4>5</vt:i4>
      </vt:variant>
      <vt:variant>
        <vt:lpwstr>http://wordnet.pt/search/por-30/banco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Maria Fernanda</cp:lastModifiedBy>
  <cp:revision>4</cp:revision>
  <cp:lastPrinted>2006-08-31T10:40:00Z</cp:lastPrinted>
  <dcterms:created xsi:type="dcterms:W3CDTF">2025-01-16T11:34:00Z</dcterms:created>
  <dcterms:modified xsi:type="dcterms:W3CDTF">2025-02-04T14:29:00Z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aa376e338960c6c65f2cb20b541c3218511321b306ff42e277e02a8a9d10fc61</vt:lpwstr>
  </property>
</Properties>
</file>